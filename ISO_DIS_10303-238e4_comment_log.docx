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7"/>
        <w:gridCol w:w="4233"/>
        <w:gridCol w:w="2419"/>
      </w:tblGrid>
      <w:tr w:rsidR="00133B86" w:rsidRPr="002C459E" w14:paraId="0DA2E9DC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31CC473" w14:textId="4140902A" w:rsidR="00133B86" w:rsidRPr="00FC43D9" w:rsidRDefault="00A412FF" w:rsidP="00B31D14">
            <w:pPr>
              <w:pStyle w:val="ISOMB"/>
              <w:rPr>
                <w:highlight w:val="yellow"/>
              </w:rPr>
            </w:pPr>
            <w:r w:rsidRPr="00FC43D9">
              <w:rPr>
                <w:highlight w:val="yellow"/>
              </w:rPr>
              <w:t>US-</w:t>
            </w:r>
            <w:r w:rsidR="00133B86" w:rsidRPr="00FC43D9">
              <w:rPr>
                <w:highlight w:val="yellow"/>
              </w:rPr>
              <w:t>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1A94FD5" w14:textId="40C16D85" w:rsidR="00133B86" w:rsidRPr="00FC43D9" w:rsidRDefault="00133B86" w:rsidP="00B31D14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7689956" w14:textId="77777777" w:rsidR="00133B86" w:rsidRPr="00FC43D9" w:rsidRDefault="00133B86" w:rsidP="00B31D14">
            <w:pPr>
              <w:pStyle w:val="ISOClause"/>
              <w:rPr>
                <w:highlight w:val="yellow"/>
              </w:rPr>
            </w:pPr>
            <w:r w:rsidRPr="00FC43D9">
              <w:rPr>
                <w:highlight w:val="yellow"/>
              </w:rPr>
              <w:t>Abstract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2CF54DB" w14:textId="77777777" w:rsidR="00133B86" w:rsidRPr="00FC43D9" w:rsidRDefault="00133B86" w:rsidP="00B31D14">
            <w:pPr>
              <w:pStyle w:val="ISOParagraph"/>
              <w:rPr>
                <w:highlight w:val="yellow"/>
              </w:rPr>
            </w:pPr>
            <w:r w:rsidRPr="00FC43D9">
              <w:rPr>
                <w:highlight w:val="yellow"/>
              </w:rPr>
              <w:t>Header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6F71C84" w14:textId="77777777" w:rsidR="00133B86" w:rsidRPr="00FC43D9" w:rsidRDefault="00133B86" w:rsidP="00B31D14">
            <w:pPr>
              <w:pStyle w:val="ISOCommType"/>
              <w:rPr>
                <w:highlight w:val="yellow"/>
              </w:rPr>
            </w:pPr>
            <w:r w:rsidRPr="00FC43D9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10DCE50" w14:textId="77777777" w:rsidR="00133B86" w:rsidRPr="00FC43D9" w:rsidRDefault="00133B86" w:rsidP="00B31D14">
            <w:pPr>
              <w:pStyle w:val="ISOComments"/>
              <w:rPr>
                <w:highlight w:val="yellow"/>
              </w:rPr>
            </w:pPr>
            <w:r w:rsidRPr="00FC43D9">
              <w:rPr>
                <w:highlight w:val="yellow"/>
              </w:rPr>
              <w:t>Page header says 'ISO 10303-238:2026(E)' — missing 'DIS' prefix and uses uppercase '(E)' instead of lowercase '(en)' as used in all other files.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9B0D583" w14:textId="77777777" w:rsidR="00133B86" w:rsidRPr="00FC43D9" w:rsidRDefault="001F294D" w:rsidP="00B31D14">
            <w:pPr>
              <w:pStyle w:val="ISOChange"/>
              <w:rPr>
                <w:highlight w:val="yellow"/>
              </w:rPr>
            </w:pPr>
            <w:r w:rsidRPr="00FC43D9">
              <w:rPr>
                <w:highlight w:val="yellow"/>
              </w:rPr>
              <w:t>Change to 'ISO/DIS 10303-238:2026(en)' for consistency with other pages.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FFBE592" w14:textId="0BB476AE" w:rsidR="00133B86" w:rsidRPr="002C459E" w:rsidRDefault="00B503FB" w:rsidP="00B503FB">
            <w:r w:rsidRPr="00FC43D9">
              <w:rPr>
                <w:highlight w:val="yellow"/>
              </w:rPr>
              <w:t>RESOLVED (ed): Abstract page header changed to 'ISO/DIS 10303-238:2026(</w:t>
            </w:r>
            <w:proofErr w:type="spellStart"/>
            <w:r w:rsidRPr="00FC43D9">
              <w:rPr>
                <w:highlight w:val="yellow"/>
              </w:rPr>
              <w:t>en</w:t>
            </w:r>
            <w:proofErr w:type="spellEnd"/>
            <w:r w:rsidRPr="00FC43D9">
              <w:rPr>
                <w:highlight w:val="yellow"/>
              </w:rPr>
              <w:t>)'.</w:t>
            </w:r>
          </w:p>
        </w:tc>
      </w:tr>
      <w:tr w:rsidR="00B503FB" w:rsidRPr="002C459E" w14:paraId="4F1D4999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FDEB040" w14:textId="7883A031" w:rsidR="00B503FB" w:rsidRPr="00665AB2" w:rsidRDefault="00B503FB" w:rsidP="00B503FB">
            <w:pPr>
              <w:pStyle w:val="ISOMB"/>
              <w:rPr>
                <w:b/>
                <w:highlight w:val="yellow"/>
              </w:rPr>
            </w:pPr>
            <w:r w:rsidRPr="00665AB2">
              <w:rPr>
                <w:highlight w:val="yellow"/>
              </w:rPr>
              <w:t>US-</w:t>
            </w:r>
            <w:r w:rsidRPr="00665AB2">
              <w:rPr>
                <w:highlight w:val="yellow"/>
              </w:rPr>
              <w:t>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D1C58FF" w14:textId="57935B29" w:rsidR="00B503FB" w:rsidRPr="00665AB2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38F0EFF" w14:textId="77777777" w:rsidR="00B503FB" w:rsidRPr="00665AB2" w:rsidRDefault="00B503FB" w:rsidP="00B503FB">
            <w:pPr>
              <w:pStyle w:val="ISOClause"/>
              <w:rPr>
                <w:highlight w:val="yellow"/>
              </w:rPr>
            </w:pPr>
            <w:r w:rsidRPr="00665AB2">
              <w:rPr>
                <w:highlight w:val="yellow"/>
              </w:rPr>
              <w:t>Foreword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23F16BE" w14:textId="77777777" w:rsidR="00B503FB" w:rsidRPr="00665AB2" w:rsidRDefault="00B503FB" w:rsidP="00B503FB">
            <w:pPr>
              <w:pStyle w:val="ISOParagraph"/>
              <w:rPr>
                <w:highlight w:val="yellow"/>
              </w:rPr>
            </w:pPr>
            <w:r w:rsidRPr="00665AB2">
              <w:rPr>
                <w:highlight w:val="yellow"/>
              </w:rPr>
              <w:t>Para 9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9584327" w14:textId="77777777" w:rsidR="00B503FB" w:rsidRPr="00665AB2" w:rsidRDefault="00B503FB" w:rsidP="00B503FB">
            <w:pPr>
              <w:pStyle w:val="ISOCommType"/>
              <w:rPr>
                <w:highlight w:val="yellow"/>
              </w:rPr>
            </w:pPr>
            <w:r w:rsidRPr="00665AB2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A14F7A0" w14:textId="77777777" w:rsidR="00B503FB" w:rsidRPr="00665AB2" w:rsidRDefault="00B503FB" w:rsidP="00B503FB">
            <w:pPr>
              <w:pStyle w:val="ISOComments"/>
              <w:rPr>
                <w:highlight w:val="yellow"/>
              </w:rPr>
            </w:pPr>
            <w:r w:rsidRPr="00665AB2">
              <w:rPr>
                <w:highlight w:val="yellow"/>
              </w:rPr>
              <w:t>Edition number contradiction. Text says 'This third edition of ISO 10303-238 is based upon version 12...' but earlier states 'This fourth edition cancels and replaces the third edition'. Copy-paste error from Edition 3.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16C8167" w14:textId="77777777" w:rsidR="00B503FB" w:rsidRPr="00665AB2" w:rsidRDefault="00B503FB" w:rsidP="00B503FB">
            <w:pPr>
              <w:pStyle w:val="ISOChange"/>
              <w:rPr>
                <w:highlight w:val="yellow"/>
              </w:rPr>
            </w:pPr>
            <w:r w:rsidRPr="00665AB2">
              <w:rPr>
                <w:highlight w:val="yellow"/>
              </w:rPr>
              <w:t>Change 'This third edition' to 'This fourth edition'.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AAD22D0" w14:textId="2407DBF8" w:rsidR="00B503FB" w:rsidRPr="00665AB2" w:rsidRDefault="00B503FB" w:rsidP="00B503FB">
            <w:pPr>
              <w:rPr>
                <w:highlight w:val="yellow"/>
              </w:rPr>
            </w:pPr>
            <w:r w:rsidRPr="00665AB2">
              <w:rPr>
                <w:highlight w:val="yellow"/>
              </w:rPr>
              <w:t>RESOLVED (ed): Foreword changed 'This third edition' to 'This fourth edition'.</w:t>
            </w:r>
          </w:p>
        </w:tc>
      </w:tr>
      <w:tr w:rsidR="00B503FB" w:rsidRPr="002C459E" w14:paraId="5B54E688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19D49BA" w14:textId="6CA57275" w:rsidR="00B503FB" w:rsidRPr="00665AB2" w:rsidRDefault="00B503FB" w:rsidP="00B503FB">
            <w:pPr>
              <w:pStyle w:val="ISOMB"/>
              <w:rPr>
                <w:highlight w:val="yellow"/>
              </w:rPr>
            </w:pPr>
            <w:r w:rsidRPr="00665AB2">
              <w:rPr>
                <w:highlight w:val="yellow"/>
              </w:rPr>
              <w:t>US-</w:t>
            </w:r>
            <w:r w:rsidRPr="00665AB2">
              <w:rPr>
                <w:highlight w:val="yellow"/>
              </w:rPr>
              <w:t>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A22218F" w14:textId="4B1D178C" w:rsidR="00B503FB" w:rsidRPr="00665AB2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A6E659C" w14:textId="77777777" w:rsidR="00B503FB" w:rsidRPr="00665AB2" w:rsidRDefault="00B503FB" w:rsidP="00B503FB">
            <w:pPr>
              <w:pStyle w:val="ISOClause"/>
              <w:rPr>
                <w:highlight w:val="yellow"/>
              </w:rPr>
            </w:pPr>
            <w:r w:rsidRPr="00665AB2">
              <w:rPr>
                <w:highlight w:val="yellow"/>
              </w:rPr>
              <w:t>Foreword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83CD27C" w14:textId="77777777" w:rsidR="00B503FB" w:rsidRPr="00665AB2" w:rsidRDefault="00B503FB" w:rsidP="00B503FB">
            <w:pPr>
              <w:pStyle w:val="ISOParagraph"/>
              <w:rPr>
                <w:highlight w:val="yellow"/>
              </w:rPr>
            </w:pPr>
            <w:r w:rsidRPr="00665AB2">
              <w:rPr>
                <w:highlight w:val="yellow"/>
              </w:rPr>
              <w:t>Para 10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063BD74" w14:textId="77777777" w:rsidR="00B503FB" w:rsidRPr="00665AB2" w:rsidRDefault="00B503FB" w:rsidP="00B503FB">
            <w:pPr>
              <w:pStyle w:val="ISOCommType"/>
              <w:rPr>
                <w:highlight w:val="yellow"/>
              </w:rPr>
            </w:pPr>
            <w:r w:rsidRPr="00665AB2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D68063F" w14:textId="77777777" w:rsidR="00B503FB" w:rsidRPr="00665AB2" w:rsidRDefault="00B503FB" w:rsidP="00B503FB">
            <w:pPr>
              <w:pStyle w:val="ISOComments"/>
              <w:rPr>
                <w:highlight w:val="yellow"/>
              </w:rPr>
            </w:pPr>
            <w:r w:rsidRPr="00665AB2">
              <w:rPr>
                <w:highlight w:val="yellow"/>
              </w:rPr>
              <w:t>Missing period at end of sentence: 'A list of all parts in the ISO 10303 series can be found on the ISO website'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AC4896F" w14:textId="77777777" w:rsidR="00B503FB" w:rsidRPr="00665AB2" w:rsidRDefault="00B503FB" w:rsidP="00B503FB">
            <w:pPr>
              <w:pStyle w:val="ISOChange"/>
              <w:rPr>
                <w:highlight w:val="yellow"/>
              </w:rPr>
            </w:pPr>
            <w:r w:rsidRPr="00665AB2">
              <w:rPr>
                <w:highlight w:val="yellow"/>
              </w:rPr>
              <w:t>Add period (full stop) at end of sentence.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0D94C66" w14:textId="24016DD5" w:rsidR="00B503FB" w:rsidRPr="00665AB2" w:rsidRDefault="00B503FB" w:rsidP="00B503FB">
            <w:pPr>
              <w:rPr>
                <w:highlight w:val="yellow"/>
              </w:rPr>
            </w:pPr>
            <w:r w:rsidRPr="00665AB2">
              <w:rPr>
                <w:highlight w:val="yellow"/>
              </w:rPr>
              <w:t>RESOLVED (ed): added period at end of sentence (Foreword Para 10).</w:t>
            </w:r>
          </w:p>
        </w:tc>
      </w:tr>
      <w:tr w:rsidR="00B503FB" w:rsidRPr="002C459E" w14:paraId="47368D9B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DF24BE7" w14:textId="2224D9AF" w:rsidR="00B503FB" w:rsidRPr="00665AB2" w:rsidRDefault="00B503FB" w:rsidP="00B503FB">
            <w:pPr>
              <w:pStyle w:val="ISOMB"/>
              <w:rPr>
                <w:highlight w:val="yellow"/>
              </w:rPr>
            </w:pPr>
            <w:r w:rsidRPr="00665AB2">
              <w:rPr>
                <w:highlight w:val="yellow"/>
              </w:rPr>
              <w:t>US-</w:t>
            </w:r>
            <w:r w:rsidRPr="00665AB2">
              <w:rPr>
                <w:highlight w:val="yellow"/>
              </w:rPr>
              <w:t>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356B27D" w14:textId="361D4607" w:rsidR="00B503FB" w:rsidRPr="00665AB2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00A2986" w14:textId="77777777" w:rsidR="00B503FB" w:rsidRPr="00665AB2" w:rsidRDefault="00B503FB" w:rsidP="00B503FB">
            <w:pPr>
              <w:pStyle w:val="ISOClause"/>
              <w:rPr>
                <w:highlight w:val="yellow"/>
              </w:rPr>
            </w:pPr>
            <w:r w:rsidRPr="00665AB2">
              <w:rPr>
                <w:highlight w:val="yellow"/>
              </w:rPr>
              <w:t>Introduction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0E7B16E" w14:textId="77777777" w:rsidR="00B503FB" w:rsidRPr="00665AB2" w:rsidRDefault="00B503FB" w:rsidP="00B503FB">
            <w:pPr>
              <w:pStyle w:val="ISOParagraph"/>
              <w:rPr>
                <w:highlight w:val="yellow"/>
              </w:rPr>
            </w:pPr>
            <w:r w:rsidRPr="00665AB2">
              <w:rPr>
                <w:highlight w:val="yellow"/>
              </w:rPr>
              <w:t>Para 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38E81D5" w14:textId="77777777" w:rsidR="00B503FB" w:rsidRPr="00665AB2" w:rsidRDefault="00B503FB" w:rsidP="00B503FB">
            <w:pPr>
              <w:pStyle w:val="ISOCommType"/>
              <w:rPr>
                <w:highlight w:val="yellow"/>
              </w:rPr>
            </w:pPr>
            <w:r w:rsidRPr="00665AB2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D17AAAF" w14:textId="77777777" w:rsidR="00B503FB" w:rsidRPr="00665AB2" w:rsidRDefault="00B503FB" w:rsidP="00B503FB">
            <w:pPr>
              <w:pStyle w:val="ISOComments"/>
              <w:rPr>
                <w:highlight w:val="yellow"/>
              </w:rPr>
            </w:pPr>
            <w:r w:rsidRPr="00665AB2">
              <w:rPr>
                <w:highlight w:val="yellow"/>
              </w:rPr>
              <w:t>Subject-verb agreement error: 'representation of manufacturing process that is based on three-dimensional models' — should be plural since multiple processes (milling, turning, additive) are covered.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FFBE167" w14:textId="77777777" w:rsidR="00B503FB" w:rsidRPr="00665AB2" w:rsidRDefault="00B503FB" w:rsidP="00B503FB">
            <w:pPr>
              <w:pStyle w:val="ISOChange"/>
              <w:rPr>
                <w:highlight w:val="yellow"/>
              </w:rPr>
            </w:pPr>
            <w:r w:rsidRPr="00665AB2">
              <w:rPr>
                <w:highlight w:val="yellow"/>
              </w:rPr>
              <w:t>Change to 'representation of manufacturing processes that are based on three-dimensional models'.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D03007E" w14:textId="0D1E53DF" w:rsidR="00B503FB" w:rsidRPr="00665AB2" w:rsidRDefault="004E5D04" w:rsidP="004E5D04">
            <w:pPr>
              <w:rPr>
                <w:highlight w:val="yellow"/>
              </w:rPr>
            </w:pPr>
            <w:r w:rsidRPr="00665AB2">
              <w:rPr>
                <w:highlight w:val="yellow"/>
              </w:rPr>
              <w:t>RESOLVED (ed): changed to 'manufacturing processes that are based' (Introduction Para 2).</w:t>
            </w:r>
          </w:p>
        </w:tc>
      </w:tr>
      <w:tr w:rsidR="00B503FB" w:rsidRPr="002C459E" w14:paraId="2C8FBC70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2E3571E" w14:textId="7ABFC6B1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691CB47" w14:textId="1C14512A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30312C" w14:textId="77777777" w:rsidR="00B503FB" w:rsidRPr="002C459E" w:rsidRDefault="00B503FB" w:rsidP="00B503FB">
            <w:pPr>
              <w:pStyle w:val="ISOClause"/>
            </w:pPr>
            <w:r w:rsidRPr="002C459E">
              <w:t>Introduction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DDB184F" w14:textId="77777777" w:rsidR="00B503FB" w:rsidRPr="002C459E" w:rsidRDefault="00B503FB" w:rsidP="00B503FB">
            <w:pPr>
              <w:pStyle w:val="ISOParagraph"/>
            </w:pPr>
            <w:r w:rsidRPr="002C459E">
              <w:t>Para 8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94078C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9670BBD" w14:textId="77777777" w:rsidR="00B503FB" w:rsidRPr="002C459E" w:rsidRDefault="00B503FB" w:rsidP="00B503FB">
            <w:pPr>
              <w:pStyle w:val="ISOComments"/>
            </w:pPr>
            <w:r w:rsidRPr="002C459E">
              <w:t>Subject-verb agreement error: 'Information object identifiers for the AIM is given in Annex E.'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13A4581" w14:textId="77777777" w:rsidR="00B503FB" w:rsidRPr="002C459E" w:rsidRDefault="00B503FB" w:rsidP="00B503FB">
            <w:pPr>
              <w:pStyle w:val="ISOChange"/>
            </w:pPr>
            <w:r w:rsidRPr="002C459E">
              <w:t>Change 'is given' to 'are given'.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89124C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3AA0815D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13CD6F7" w14:textId="2A367661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60F7B64" w14:textId="527A6AD5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AFD6943" w14:textId="77777777" w:rsidR="00B503FB" w:rsidRPr="002C459E" w:rsidRDefault="00B503FB" w:rsidP="00B503FB">
            <w:pPr>
              <w:pStyle w:val="ISOClause"/>
            </w:pPr>
            <w:r w:rsidRPr="002C459E">
              <w:t>Introduction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BBD481" w14:textId="77777777" w:rsidR="00B503FB" w:rsidRPr="002C459E" w:rsidRDefault="00B503FB" w:rsidP="00B503FB">
            <w:pPr>
              <w:pStyle w:val="ISOParagraph"/>
            </w:pPr>
            <w:r w:rsidRPr="002C459E">
              <w:t>Para 8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ED4364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E33EEDC" w14:textId="77777777" w:rsidR="00B503FB" w:rsidRPr="002C459E" w:rsidRDefault="00B503FB" w:rsidP="00B503FB">
            <w:pPr>
              <w:pStyle w:val="ISOComments"/>
            </w:pPr>
            <w:r w:rsidRPr="002C459E">
              <w:t>The reader's guide describes Clauses 1, 3, 4, 5 and all annexes but never mentions Clause 2 (Normative references).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95F1AF3" w14:textId="77777777" w:rsidR="00B503FB" w:rsidRPr="002C459E" w:rsidRDefault="00B503FB" w:rsidP="00B503FB">
            <w:pPr>
              <w:pStyle w:val="ISOChange"/>
            </w:pPr>
            <w:r w:rsidRPr="002C459E">
              <w:t>Add a sentence describing Clause 2 in the document structure guide.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099E2D9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406271B3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A8FA128" w14:textId="0668274E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326433D" w14:textId="3D615E85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DEE4E7B" w14:textId="77777777" w:rsidR="00B503FB" w:rsidRPr="002C459E" w:rsidRDefault="00B503FB" w:rsidP="00B503FB">
            <w:pPr>
              <w:pStyle w:val="ISOClause"/>
            </w:pPr>
            <w:r w:rsidRPr="002C459E"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A459DED" w14:textId="77777777" w:rsidR="00B503FB" w:rsidRPr="002C459E" w:rsidRDefault="00B503FB" w:rsidP="00B503FB">
            <w:pPr>
              <w:pStyle w:val="ISOParagraph"/>
            </w:pPr>
            <w:r w:rsidRPr="002C459E">
              <w:t>NOTE 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BC84D62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E4DA2F5" w14:textId="77777777" w:rsidR="00B503FB" w:rsidRPr="002C459E" w:rsidRDefault="00B503FB" w:rsidP="00B503FB">
            <w:pPr>
              <w:pStyle w:val="ISOComments"/>
            </w:pPr>
            <w:r w:rsidRPr="002C459E">
              <w:t>The abstract references ISO 14649-10, -11, -12, -111, -121 as the basis but does not mention ISO 14649-17 (additive manufacturing). Scope NOTE 3 does reference -17. Since AM is a major Edition 4 addition, the abstract should be consistent.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37182AC" w14:textId="77777777" w:rsidR="00B503FB" w:rsidRPr="002C459E" w:rsidRDefault="00B503FB" w:rsidP="00B503FB">
            <w:pPr>
              <w:pStyle w:val="ISOChange"/>
            </w:pPr>
            <w:r w:rsidRPr="002C459E">
              <w:t>Add ISO 14649-17 to the abstract's list of base standards.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4AEC905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588A4F76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BB0B24D" w14:textId="64B89A6C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4B4F861" w14:textId="5B73F8CB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DA99B3A" w14:textId="77777777" w:rsidR="00B503FB" w:rsidRPr="002C459E" w:rsidRDefault="00B503FB" w:rsidP="00B503FB">
            <w:pPr>
              <w:pStyle w:val="ISOClause"/>
            </w:pPr>
            <w:r w:rsidRPr="002C459E"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EB4A875" w14:textId="77777777" w:rsidR="00B503FB" w:rsidRPr="002C459E" w:rsidRDefault="00B503FB" w:rsidP="00B503FB">
            <w:pPr>
              <w:pStyle w:val="ISOParagraph"/>
            </w:pPr>
            <w:r w:rsidRPr="002C459E">
              <w:t>Para 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3AF66A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B02A9FA" w14:textId="61E04B8A" w:rsidR="00B503FB" w:rsidRPr="002C459E" w:rsidRDefault="00B503FB" w:rsidP="00B503FB">
            <w:pPr>
              <w:pStyle w:val="ISOComments"/>
            </w:pPr>
            <w:r w:rsidRPr="002C459E">
              <w:t>'Numerical controlled' is used rather than the standard term 'computerized numerical control' as used in ISO 14649 titles.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03FBF53" w14:textId="7A43F9FD" w:rsidR="00B503FB" w:rsidRPr="002C459E" w:rsidRDefault="00B503FB" w:rsidP="00B503FB">
            <w:pPr>
              <w:pStyle w:val="ISOChange"/>
            </w:pPr>
            <w:r w:rsidRPr="002C459E">
              <w:t>Change to computerized numerical controlled machining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89BB563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59AEF195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E42D2BB" w14:textId="19091F31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lastRenderedPageBreak/>
              <w:t>US-</w:t>
            </w:r>
            <w:r w:rsidRPr="00E121F3">
              <w:rPr>
                <w:highlight w:val="yellow"/>
              </w:rPr>
              <w:t>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49B4AF7" w14:textId="0B1C73D8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497C950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E12C4E7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ISO 10303-1054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118864B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4E4C3D0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>Title reads 'Part 1054: Value with unit' — missing 'Application module:' prefix that all other 1000-series parts include.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738D0DD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Change to 'Part 1054: Application module: Value with unit'.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9B18101" w14:textId="743F2663" w:rsidR="00B503FB" w:rsidRPr="00E121F3" w:rsidRDefault="00B503FB" w:rsidP="00B503FB">
            <w:pPr>
              <w:rPr>
                <w:highlight w:val="yellow"/>
              </w:rPr>
            </w:pPr>
            <w:r w:rsidRPr="00E121F3">
              <w:rPr>
                <w:highlight w:val="yellow"/>
              </w:rPr>
              <w:t>RESOLVED (ed): added 'Application module:' prefix to ISO 10303-1054 title.</w:t>
            </w:r>
          </w:p>
        </w:tc>
      </w:tr>
      <w:tr w:rsidR="00B503FB" w:rsidRPr="002C459E" w14:paraId="683D4FBF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776C263" w14:textId="01BFAA09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t>US-</w:t>
            </w:r>
            <w:r w:rsidRPr="00E121F3">
              <w:rPr>
                <w:highlight w:val="yellow"/>
              </w:rPr>
              <w:t>10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20C20F7" w14:textId="5D94CEC1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65964C4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E7BA684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ISO 10303-1106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8B004C6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3B3EC35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>Title reads 'Part 1106: Extended measure representation' — missing 'Application module:' prefix.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87983A5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Change to 'Part 1106: Application module: Extended measure representation'.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8BC3B56" w14:textId="76D984D3" w:rsidR="00B503FB" w:rsidRPr="00E121F3" w:rsidRDefault="00B503FB" w:rsidP="00B503FB">
            <w:pPr>
              <w:rPr>
                <w:highlight w:val="yellow"/>
              </w:rPr>
            </w:pPr>
            <w:r w:rsidRPr="00E121F3">
              <w:rPr>
                <w:highlight w:val="yellow"/>
              </w:rPr>
              <w:t>RESOLVED (ed): added 'Application module:' prefix to ISO 10303-1106 title.</w:t>
            </w:r>
          </w:p>
        </w:tc>
      </w:tr>
      <w:tr w:rsidR="00B503FB" w:rsidRPr="002C459E" w14:paraId="4CDD6B06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32935D2" w14:textId="6D36FA08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t>US-</w:t>
            </w:r>
            <w:r w:rsidRPr="00E121F3">
              <w:rPr>
                <w:highlight w:val="yellow"/>
              </w:rPr>
              <w:t>11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F026E31" w14:textId="30CC9F2D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4A0A6C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27E82B0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ISO 10303-1110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A686F48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381F2B9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>Title reads 'Part 1110: Surface conditions' — missing 'Application module:' prefix.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B498DAE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Change to 'Part 1110: Application module: Surface conditions'.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FCD2A53" w14:textId="11C98FB6" w:rsidR="00B503FB" w:rsidRPr="00E121F3" w:rsidRDefault="00B503FB" w:rsidP="00B503FB">
            <w:pPr>
              <w:rPr>
                <w:highlight w:val="yellow"/>
              </w:rPr>
            </w:pPr>
            <w:r w:rsidRPr="00E121F3">
              <w:rPr>
                <w:highlight w:val="yellow"/>
              </w:rPr>
              <w:t>RESOLVED (ed): added 'Application module:' prefix to ISO 10303-1110 title.</w:t>
            </w:r>
          </w:p>
        </w:tc>
      </w:tr>
      <w:tr w:rsidR="00B503FB" w:rsidRPr="002C459E" w14:paraId="1E537869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55F99D9" w14:textId="6A1DF21F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t>US-</w:t>
            </w:r>
            <w:r w:rsidRPr="00E121F3">
              <w:rPr>
                <w:highlight w:val="yellow"/>
              </w:rPr>
              <w:t>12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F9DFD6A" w14:textId="35034BC1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0F8E59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ED4A0B4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ISO 23247-1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E261851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67FD017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>Title given as 'Digital Twin manufacturing framework' does not match published title 'Automation systems and integration — Digital twin framework for manufacturing'.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05ED527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Correct the title to match the published standard.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12407FE" w14:textId="7C9AF2BC" w:rsidR="00B503FB" w:rsidRPr="00E121F3" w:rsidRDefault="00B503FB" w:rsidP="00B503FB">
            <w:pPr>
              <w:rPr>
                <w:highlight w:val="yellow"/>
              </w:rPr>
            </w:pPr>
            <w:r w:rsidRPr="00E121F3">
              <w:rPr>
                <w:highlight w:val="yellow"/>
              </w:rPr>
              <w:t>RESOLVED (ed): corrected ISO 23247-1 title to published title.</w:t>
            </w:r>
          </w:p>
        </w:tc>
      </w:tr>
      <w:tr w:rsidR="00B503FB" w:rsidRPr="002C459E" w14:paraId="59D01D08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33F2585" w14:textId="2C4E0D8F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t>US-</w:t>
            </w:r>
            <w:r w:rsidRPr="00E121F3">
              <w:rPr>
                <w:highlight w:val="yellow"/>
              </w:rPr>
              <w:t>13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88F1CD6" w14:textId="5A7DECC0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551F618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3.7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45AB19E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Header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65CA509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B340B4F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>Section header uses singular 'Term defined in ISO 14649-10' while all other sections use plural 'Terms defined in...'.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6A2A2A7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Change to 'Terms defined in ISO 14649-10' for consistency.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846A90C" w14:textId="1A1AC988" w:rsidR="00B503FB" w:rsidRPr="00E121F3" w:rsidRDefault="00B503FB" w:rsidP="00B503FB">
            <w:pPr>
              <w:rPr>
                <w:highlight w:val="yellow"/>
              </w:rPr>
            </w:pPr>
            <w:r w:rsidRPr="00E121F3">
              <w:rPr>
                <w:highlight w:val="yellow"/>
              </w:rPr>
              <w:t>RESOLVED (ed): changed '3.7 Term defined' to 'Terms defined in ISO 14649-10'.</w:t>
            </w:r>
          </w:p>
        </w:tc>
      </w:tr>
      <w:tr w:rsidR="00B503FB" w:rsidRPr="002C459E" w14:paraId="22232DCE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FF6966C" w14:textId="0D6FA6CD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14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1F570E5" w14:textId="2BF06016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FF8DBDB" w14:textId="77777777" w:rsidR="00B503FB" w:rsidRPr="002C459E" w:rsidRDefault="00B503FB" w:rsidP="00B503FB">
            <w:pPr>
              <w:pStyle w:val="ISOClause"/>
            </w:pPr>
            <w:r w:rsidRPr="002C459E">
              <w:t>3.9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173229" w14:textId="77777777" w:rsidR="00B503FB" w:rsidRPr="002C459E" w:rsidRDefault="00B503FB" w:rsidP="00B503FB">
            <w:pPr>
              <w:pStyle w:val="ISOParagraph"/>
            </w:pPr>
            <w:r w:rsidRPr="002C459E">
              <w:t>Last item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9EBFAF4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D0734FC" w14:textId="77777777" w:rsidR="00B503FB" w:rsidRPr="002C459E" w:rsidRDefault="00B503FB" w:rsidP="00B503FB">
            <w:pPr>
              <w:pStyle w:val="ISOComments"/>
            </w:pPr>
            <w:r w:rsidRPr="002C459E">
              <w:t>Last list item 'Digital Twin modelling;' ends with semicolon instead of period. All other sections end their final item with a period per ISO convention.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8889949" w14:textId="60FCA900" w:rsidR="00B503FB" w:rsidRPr="002C459E" w:rsidRDefault="00B503FB" w:rsidP="00B503FB">
            <w:pPr>
              <w:pStyle w:val="ISOChange"/>
            </w:pPr>
            <w:r w:rsidRPr="002C459E">
              <w:t>Change trailing semicolons to periods.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B6D7B62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3E07BE98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AA0EB16" w14:textId="411AD321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15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A678E1F" w14:textId="3FA2F9C5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1C42105" w14:textId="77777777" w:rsidR="00B503FB" w:rsidRPr="002C459E" w:rsidRDefault="00B503FB" w:rsidP="00B503FB">
            <w:pPr>
              <w:pStyle w:val="ISOClause"/>
            </w:pPr>
            <w:r w:rsidRPr="002C459E">
              <w:t>4.2.7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C33638E" w14:textId="77777777" w:rsidR="00B503FB" w:rsidRPr="002C459E" w:rsidRDefault="00B503FB" w:rsidP="00B503FB">
            <w:pPr>
              <w:pStyle w:val="ISOParagraph"/>
            </w:pPr>
            <w:r w:rsidRPr="002C459E">
              <w:t>List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A7F14E8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51DC5A" w14:textId="77777777" w:rsidR="00B503FB" w:rsidRPr="002C459E" w:rsidRDefault="00B503FB" w:rsidP="00B503FB">
            <w:pPr>
              <w:pStyle w:val="ISOComments"/>
            </w:pPr>
            <w:r w:rsidRPr="002C459E">
              <w:t>List of Operation UoF objects has period after 'Operation' but list continues with 'Toolpath_list' followed by semicolon. Period should only be on the final item.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77F3AE4" w14:textId="77777777" w:rsidR="00B503FB" w:rsidRPr="002C459E" w:rsidRDefault="00B503FB" w:rsidP="00B503FB">
            <w:pPr>
              <w:pStyle w:val="ISOChange"/>
            </w:pPr>
            <w:r w:rsidRPr="002C459E">
              <w:t>Move the period to the last list item (Toolpath_list) and use semicolons for preceding items.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70320A2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49E78FA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A279B98" w14:textId="21B91C76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16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C88EFE8" w14:textId="6A54C2DF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C688161" w14:textId="77777777" w:rsidR="00B503FB" w:rsidRPr="002C459E" w:rsidRDefault="00B503FB" w:rsidP="00B503FB">
            <w:pPr>
              <w:pStyle w:val="ISOClause"/>
            </w:pPr>
            <w:r w:rsidRPr="002C459E">
              <w:t>4.2.14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03847DF" w14:textId="77777777" w:rsidR="00B503FB" w:rsidRPr="002C459E" w:rsidRDefault="00B503FB" w:rsidP="00B503FB">
            <w:pPr>
              <w:pStyle w:val="ISOParagraph"/>
            </w:pPr>
            <w:r w:rsidRPr="002C459E">
              <w:t>Links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A2A037C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D4A535" w14:textId="77777777" w:rsidR="00B503FB" w:rsidRPr="002C459E" w:rsidRDefault="00B503FB" w:rsidP="00B503FB">
            <w:pPr>
              <w:pStyle w:val="ISOComments"/>
            </w:pPr>
            <w:r w:rsidRPr="002C459E">
              <w:t>Multiple HREF attributes contain trailing spaces in ID references (e.g., '#ao-am_application_feature '). These trailing spaces could cause broken cross-reference links.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0D2B127" w14:textId="7FF4C4A0" w:rsidR="00B503FB" w:rsidRPr="002C459E" w:rsidRDefault="00B503FB" w:rsidP="00B503FB">
            <w:pPr>
              <w:pStyle w:val="ISOChange"/>
            </w:pPr>
            <w:r w:rsidRPr="002C459E">
              <w:t xml:space="preserve">Remove trailing spaces from all HREF attribute values in section 4.2.14. </w:t>
            </w:r>
            <w:proofErr w:type="gramStart"/>
            <w:r w:rsidRPr="002C459E">
              <w:t>( DJO</w:t>
            </w:r>
            <w:proofErr w:type="gramEnd"/>
            <w:r w:rsidRPr="002C459E">
              <w:t xml:space="preserve"> can identify specific ones)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DE30946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7849B86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014F662" w14:textId="376114FB" w:rsidR="00B503FB" w:rsidRPr="002C459E" w:rsidRDefault="00B503FB" w:rsidP="00B503FB">
            <w:pPr>
              <w:pStyle w:val="ISOMB"/>
            </w:pPr>
            <w:r w:rsidRPr="002C459E">
              <w:lastRenderedPageBreak/>
              <w:t>US-</w:t>
            </w:r>
            <w:r w:rsidRPr="002C459E">
              <w:t>17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F3CC3A0" w14:textId="50C4C9B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29A98B" w14:textId="1B26AEC7" w:rsidR="00B503FB" w:rsidRPr="002C459E" w:rsidRDefault="00B503FB" w:rsidP="00B503FB">
            <w:pPr>
              <w:pStyle w:val="ISOClause"/>
            </w:pPr>
            <w:r w:rsidRPr="002C459E">
              <w:t>4.3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E5A077E" w14:textId="048EA78F" w:rsidR="00B503FB" w:rsidRPr="002C459E" w:rsidRDefault="00B503FB" w:rsidP="00B503FB">
            <w:pPr>
              <w:pStyle w:val="ISOParagraph"/>
            </w:pPr>
            <w:r w:rsidRPr="002C459E">
              <w:t>Application Objects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EDE705A" w14:textId="60A03292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688DEAD" w14:textId="6566479F" w:rsidR="00B503FB" w:rsidRPr="002C459E" w:rsidRDefault="00B503FB" w:rsidP="00B503FB">
            <w:pPr>
              <w:pStyle w:val="ISOComments"/>
            </w:pPr>
            <w:r w:rsidRPr="002C459E">
              <w:t xml:space="preserve">No support provided for a </w:t>
            </w:r>
            <w:proofErr w:type="spellStart"/>
            <w:r w:rsidRPr="002C459E">
              <w:t>Combined_drill_and_countersink</w:t>
            </w:r>
            <w:proofErr w:type="spellEnd"/>
            <w:r w:rsidRPr="002C459E">
              <w:t xml:space="preserve"> (it does not exist in 14646-111)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BD34C3E" w14:textId="5A4A540D" w:rsidR="00B503FB" w:rsidRPr="002C459E" w:rsidRDefault="00B503FB" w:rsidP="00B503FB">
            <w:pPr>
              <w:pStyle w:val="ISOChange"/>
            </w:pPr>
            <w:r w:rsidRPr="002C459E">
              <w:t xml:space="preserve">Add </w:t>
            </w:r>
            <w:proofErr w:type="spellStart"/>
            <w:r w:rsidRPr="002C459E">
              <w:t>Combined_drill_and_countersink</w:t>
            </w:r>
            <w:proofErr w:type="spellEnd"/>
            <w:r w:rsidRPr="002C459E">
              <w:t xml:space="preserve"> application object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420C59D" w14:textId="6D19C0A3" w:rsidR="00B503FB" w:rsidRPr="002C459E" w:rsidRDefault="00B503FB" w:rsidP="00B503FB">
            <w:pPr>
              <w:pStyle w:val="ISOSecretObservations"/>
            </w:pPr>
            <w:r w:rsidRPr="002C459E">
              <w:t>DJO to provide ARM def</w:t>
            </w:r>
          </w:p>
        </w:tc>
      </w:tr>
      <w:tr w:rsidR="00B503FB" w:rsidRPr="002C459E" w14:paraId="08776A8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37FEA77" w14:textId="548E897F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18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D52B26A" w14:textId="287B501E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8938EE3" w14:textId="77777777" w:rsidR="00B503FB" w:rsidRPr="002C459E" w:rsidRDefault="00B503FB" w:rsidP="00B503FB">
            <w:pPr>
              <w:pStyle w:val="ISOClause"/>
            </w:pPr>
            <w:r w:rsidRPr="002C459E">
              <w:t>4.3.9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FDD5009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854649B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8A44108" w14:textId="77777777" w:rsidR="00B503FB" w:rsidRPr="002C459E" w:rsidRDefault="00B503FB" w:rsidP="00B503FB">
            <w:pPr>
              <w:pStyle w:val="ISOComments"/>
            </w:pPr>
            <w:r w:rsidRPr="002C459E">
              <w:t>The EXPRESS definition block for Am_application_feature shows 'Am_application_region' instead of 'Am_application_feature'. Wrong entity name in the formal definition.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05FCEFC" w14:textId="77777777" w:rsidR="00B503FB" w:rsidRPr="002C459E" w:rsidRDefault="00B503FB" w:rsidP="00B503FB">
            <w:pPr>
              <w:pStyle w:val="ISOChange"/>
            </w:pPr>
            <w:r w:rsidRPr="002C459E">
              <w:t>Correct the entity name in the EXPRESS block to 'Am_application_feature'.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69475CA" w14:textId="4D933E43" w:rsidR="00B503FB" w:rsidRPr="002C459E" w:rsidRDefault="00B503FB" w:rsidP="00B503FB">
            <w:pPr>
              <w:pStyle w:val="ISOSecretObservations"/>
            </w:pPr>
            <w:r w:rsidRPr="002C459E">
              <w:t>Replace with proper text</w:t>
            </w:r>
          </w:p>
        </w:tc>
      </w:tr>
      <w:tr w:rsidR="00B503FB" w:rsidRPr="002C459E" w14:paraId="2740B7A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83D791A" w14:textId="511F8009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t>US-</w:t>
            </w:r>
            <w:r w:rsidRPr="006B6691">
              <w:rPr>
                <w:highlight w:val="yellow"/>
              </w:rPr>
              <w:t>19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95BDB06" w14:textId="1DBD5230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3EE4354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4.3.38.2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699D8AA" w14:textId="77777777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Header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719C1DC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22ECF12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Malformed HTML heading: has both &lt;/H5&gt; and &lt;/H4&gt; closing tags (&lt;/H5&gt;&lt;/H4&gt;).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8CA9737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Remove the erroneous &lt;/H5&gt; tag.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F18033B" w14:textId="0E5F1FF8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>RESOLVED (ed): removed erroneous &lt;/H5&gt; tag in 4.3.38.2 heading.</w:t>
            </w:r>
          </w:p>
        </w:tc>
      </w:tr>
      <w:tr w:rsidR="00B503FB" w:rsidRPr="002C459E" w14:paraId="17A51D7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8D1D3CF" w14:textId="24E677B2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4B7A61C" w14:textId="0306B343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46C4807" w14:textId="77777777" w:rsidR="00B503FB" w:rsidRPr="002C459E" w:rsidRDefault="00B503FB" w:rsidP="00B503FB">
            <w:pPr>
              <w:pStyle w:val="ISOClause"/>
            </w:pPr>
            <w:r w:rsidRPr="002C459E">
              <w:t>4.3.40.3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91415CD" w14:textId="77777777" w:rsidR="00B503FB" w:rsidRPr="002C459E" w:rsidRDefault="00B503FB" w:rsidP="00B503FB">
            <w:pPr>
              <w:pStyle w:val="ISOParagraph"/>
            </w:pPr>
            <w:r w:rsidRPr="002C459E"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2952A78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F8B24FF" w14:textId="77777777" w:rsidR="00B503FB" w:rsidRPr="002C459E" w:rsidRDefault="00B503FB" w:rsidP="00B503FB">
            <w:pPr>
              <w:pStyle w:val="ISOComments"/>
            </w:pPr>
            <w:r w:rsidRPr="002C459E">
              <w:t xml:space="preserve">Malformed paragraph </w:t>
            </w:r>
            <w:proofErr w:type="gramStart"/>
            <w:r w:rsidRPr="002C459E">
              <w:t>break</w:t>
            </w:r>
            <w:proofErr w:type="gramEnd"/>
            <w:r w:rsidRPr="002C459E">
              <w:t xml:space="preserve"> mid-sentence for Am_pbf_identification small_area_limit. Closing &lt;/p&gt; appears mid-sentence then continues outside the paragraph.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8171796" w14:textId="77777777" w:rsidR="00B503FB" w:rsidRPr="002C459E" w:rsidRDefault="00B503FB" w:rsidP="00B503FB">
            <w:pPr>
              <w:pStyle w:val="ISOChange"/>
            </w:pPr>
            <w:r w:rsidRPr="002C459E">
              <w:t>Fix paragraph markup so the full sentence is in a single paragraph.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8F0C43D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376F014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F40F57F" w14:textId="7E2E2EC7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A16FFD2" w14:textId="3317D12E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F6110B4" w14:textId="77777777" w:rsidR="00B503FB" w:rsidRPr="002C459E" w:rsidRDefault="00B503FB" w:rsidP="00B503FB">
            <w:pPr>
              <w:pStyle w:val="ISOClause"/>
            </w:pPr>
            <w:r w:rsidRPr="002C459E">
              <w:t>4.3.41.2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9CA9512" w14:textId="77777777" w:rsidR="00B503FB" w:rsidRPr="002C459E" w:rsidRDefault="00B503FB" w:rsidP="00B503FB">
            <w:pPr>
              <w:pStyle w:val="ISOParagraph"/>
            </w:pPr>
            <w:r w:rsidRPr="002C459E"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BC5988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67A17DD" w14:textId="77777777" w:rsidR="00B503FB" w:rsidRPr="002C459E" w:rsidRDefault="00B503FB" w:rsidP="00B503FB">
            <w:pPr>
              <w:pStyle w:val="ISOComments"/>
            </w:pPr>
            <w:r w:rsidRPr="002C459E">
              <w:t>Duplicate opening paragraph for reverse_rows (Am_pbf_infill_management_strategy). First &lt;p&gt; contains incomplete sentence fragment that duplicates the second.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4F24D6E" w14:textId="77777777" w:rsidR="00B503FB" w:rsidRPr="002C459E" w:rsidRDefault="00B503FB" w:rsidP="00B503FB">
            <w:pPr>
              <w:pStyle w:val="ISOChange"/>
            </w:pPr>
            <w:r w:rsidRPr="002C459E">
              <w:t>Remove the incomplete duplicate paragraph.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E914E20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7E93EA3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8920BD1" w14:textId="3AE61F1D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t>US-</w:t>
            </w:r>
            <w:r w:rsidRPr="006B6691">
              <w:rPr>
                <w:highlight w:val="yellow"/>
              </w:rPr>
              <w:t>22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5DC1BC7" w14:textId="33C0A243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8228CBD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4.3.53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07E1AA1" w14:textId="77777777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NOTE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0D088F3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B22B2C9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NOTE numbering inconsistent: 'NOTE 1' is followed by 'NOTE' (not 'NOTE 2').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D31A110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Number sequentially or remove numbering from NOTE 1 if there is only one note.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FCA6B3" w14:textId="4B93523D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>RESOLVED (ed): numbered second note as 'NOTE 2' in 4.3.53.</w:t>
            </w:r>
          </w:p>
        </w:tc>
      </w:tr>
      <w:tr w:rsidR="00B503FB" w:rsidRPr="002C459E" w14:paraId="5D3F21BC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8769B7E" w14:textId="3C20FEA6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937F0D6" w14:textId="001DB8F0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21F2732" w14:textId="2763A779" w:rsidR="00B503FB" w:rsidRPr="002C459E" w:rsidRDefault="00B503FB" w:rsidP="00B503FB">
            <w:pPr>
              <w:pStyle w:val="ISOClause"/>
            </w:pPr>
            <w:r w:rsidRPr="002C459E">
              <w:t xml:space="preserve"> 4.3.100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02F80C2" w14:textId="3A67B311" w:rsidR="00B503FB" w:rsidRPr="002C459E" w:rsidRDefault="00B503FB" w:rsidP="00B503FB">
            <w:pPr>
              <w:pStyle w:val="ISOParagraph"/>
            </w:pPr>
            <w:r w:rsidRPr="002C459E">
              <w:t>Check_dimensions_operation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96B52EA" w14:textId="3575A6DF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558BCF1" w14:textId="1A3D0734" w:rsidR="00B503FB" w:rsidRPr="002C459E" w:rsidRDefault="00B503FB" w:rsidP="00B503FB">
            <w:pPr>
              <w:pStyle w:val="ISOComments"/>
              <w:rPr>
                <w:color w:val="FF0000"/>
              </w:rPr>
            </w:pPr>
            <w:r w:rsidRPr="002C459E">
              <w:t xml:space="preserve">Description seems incomplete… What is response to </w:t>
            </w:r>
            <w:proofErr w:type="spellStart"/>
            <w:r w:rsidRPr="002C459E">
              <w:t>check_dimensions_operation</w:t>
            </w:r>
            <w:proofErr w:type="spellEnd"/>
            <w:r w:rsidRPr="002C459E">
              <w:t>?  What dimensions are in force?  Should there be a flag to check and adjust?  Should measurements be recorded?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8552C8A" w14:textId="2180F629" w:rsidR="00B503FB" w:rsidRPr="002C459E" w:rsidRDefault="00B503FB" w:rsidP="00B503FB">
            <w:pPr>
              <w:pStyle w:val="ISOChange"/>
            </w:pPr>
            <w:r w:rsidRPr="002C459E">
              <w:t>Add descriptions/capabilities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69A6C72" w14:textId="69BEF907" w:rsidR="00B503FB" w:rsidRPr="002C459E" w:rsidRDefault="00B503FB" w:rsidP="00B503FB">
            <w:pPr>
              <w:pStyle w:val="ISOSecretObservations"/>
            </w:pPr>
            <w:r w:rsidRPr="002C459E">
              <w:t>DJO, MH need to hash out enhanced definition.</w:t>
            </w:r>
          </w:p>
        </w:tc>
      </w:tr>
      <w:tr w:rsidR="00B503FB" w:rsidRPr="002C459E" w14:paraId="106EDF5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AB0E961" w14:textId="7AEFF6E8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FF628E6" w14:textId="0F4C8570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18BC04B" w14:textId="03BF5499" w:rsidR="00B503FB" w:rsidRPr="002C459E" w:rsidRDefault="00B503FB" w:rsidP="00B503FB">
            <w:pPr>
              <w:pStyle w:val="ISOClause"/>
            </w:pPr>
            <w:r w:rsidRPr="002C459E">
              <w:t>4.3.211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95CD4B0" w14:textId="3ABF6290" w:rsidR="00B503FB" w:rsidRPr="002C459E" w:rsidRDefault="00B503FB" w:rsidP="00B503FB">
            <w:pPr>
              <w:pStyle w:val="ISOParagraph"/>
            </w:pPr>
            <w:r w:rsidRPr="002C459E">
              <w:t>Manufacturing_stage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9583CCD" w14:textId="682E7050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F909C23" w14:textId="77777777" w:rsidR="00B503FB" w:rsidRPr="002C459E" w:rsidRDefault="00B503FB" w:rsidP="00B503FB">
            <w:pPr>
              <w:pStyle w:val="ISOComments"/>
            </w:pPr>
            <w:r w:rsidRPr="002C459E">
              <w:t xml:space="preserve">One key use of a manufacturing stage, is that it can be used to reference alternative fastener </w:t>
            </w:r>
            <w:proofErr w:type="gramStart"/>
            <w:r w:rsidRPr="002C459E">
              <w:t>assemblies  (</w:t>
            </w:r>
            <w:proofErr w:type="gramEnd"/>
            <w:r w:rsidRPr="002C459E">
              <w:t xml:space="preserve">grip length +1 for </w:t>
            </w:r>
            <w:proofErr w:type="gramStart"/>
            <w:r w:rsidRPr="002C459E">
              <w:t>example) ..</w:t>
            </w:r>
            <w:proofErr w:type="gramEnd"/>
            <w:r w:rsidRPr="002C459E">
              <w:t xml:space="preserve"> But it’s </w:t>
            </w:r>
            <w:r w:rsidRPr="002C459E">
              <w:lastRenderedPageBreak/>
              <w:t>not clear what it is useful for.  Maybe there should be a note in this section on this application or elsewhere</w:t>
            </w:r>
          </w:p>
          <w:p w14:paraId="79216EA5" w14:textId="79C2D1E3" w:rsidR="00B503FB" w:rsidRPr="002C459E" w:rsidRDefault="00B503FB" w:rsidP="00B503FB">
            <w:pPr>
              <w:pStyle w:val="ISOComments"/>
            </w:pPr>
            <w:r w:rsidRPr="002C459E">
              <w:t xml:space="preserve">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29E988B" w14:textId="6D29AFBB" w:rsidR="00B503FB" w:rsidRPr="002C459E" w:rsidRDefault="00B503FB" w:rsidP="00B503FB">
            <w:pPr>
              <w:pStyle w:val="ISOChange"/>
            </w:pPr>
            <w:r w:rsidRPr="002C459E">
              <w:lastRenderedPageBreak/>
              <w:t>Add note on how multiple fastener groups could be handled using this Application Object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94ED5D9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4A1204C3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125A2D9" w14:textId="7706A2A6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BE5658D" w14:textId="05A7E0A6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A75C2D7" w14:textId="03D9CDE9" w:rsidR="00B503FB" w:rsidRPr="002C459E" w:rsidRDefault="00B503FB" w:rsidP="00B503FB">
            <w:pPr>
              <w:pStyle w:val="ISOClause"/>
            </w:pPr>
            <w:r w:rsidRPr="002C459E">
              <w:t>4.3.213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2C08C2B" w14:textId="202C7B21" w:rsidR="00B503FB" w:rsidRPr="002C459E" w:rsidRDefault="00B503FB" w:rsidP="00B503FB">
            <w:pPr>
              <w:pStyle w:val="ISOParagraph"/>
            </w:pPr>
            <w:r w:rsidRPr="002C459E">
              <w:t>Measured_property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FCE3433" w14:textId="343683B1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4B5558D" w14:textId="248061C3" w:rsidR="00B503FB" w:rsidRPr="002C459E" w:rsidRDefault="00B503FB" w:rsidP="00B503FB">
            <w:pPr>
              <w:pStyle w:val="ISOComments"/>
            </w:pPr>
            <w:r w:rsidRPr="002C459E">
              <w:t xml:space="preserve">This Application Object isn’t specific to drill and </w:t>
            </w:r>
            <w:proofErr w:type="gramStart"/>
            <w:r w:rsidRPr="002C459E">
              <w:t>fill..</w:t>
            </w:r>
            <w:proofErr w:type="gramEnd"/>
            <w:r w:rsidRPr="002C459E">
              <w:t xml:space="preserve"> should it be on a more general </w:t>
            </w:r>
            <w:proofErr w:type="spellStart"/>
            <w:r w:rsidRPr="002C459E">
              <w:t>UoF</w:t>
            </w:r>
            <w:proofErr w:type="spellEnd"/>
            <w:r w:rsidRPr="002C459E">
              <w:t>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B9FF7F0" w14:textId="083B0BF3" w:rsidR="00B503FB" w:rsidRPr="002C459E" w:rsidRDefault="00B503FB" w:rsidP="00B503FB">
            <w:pPr>
              <w:pStyle w:val="ISOChange"/>
            </w:pPr>
            <w:r w:rsidRPr="002C459E">
              <w:t xml:space="preserve">Move to a more general </w:t>
            </w:r>
            <w:proofErr w:type="spellStart"/>
            <w:r w:rsidRPr="002C459E">
              <w:t>UoF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08E8E61" w14:textId="77777777" w:rsidR="00B503FB" w:rsidRPr="002C459E" w:rsidRDefault="00B503FB" w:rsidP="00B503FB">
            <w:pPr>
              <w:pStyle w:val="ISOSecretObservations"/>
            </w:pPr>
            <w:r w:rsidRPr="002C459E">
              <w:t>Could move to broadcast, but drill and fill still major usage.  Similar situation for product view twin.</w:t>
            </w:r>
          </w:p>
          <w:p w14:paraId="62F77360" w14:textId="1B2E6917" w:rsidR="00B503FB" w:rsidRPr="002C459E" w:rsidRDefault="00B503FB" w:rsidP="00B503FB">
            <w:pPr>
              <w:pStyle w:val="ISOSecretObservations"/>
            </w:pPr>
            <w:r w:rsidRPr="002C459E">
              <w:t>Could move these to Workpiece, most appropriate alternate location of existing ones.   Could create new UOF (Name? Rationale?)</w:t>
            </w:r>
          </w:p>
        </w:tc>
      </w:tr>
      <w:tr w:rsidR="00B503FB" w:rsidRPr="002C459E" w14:paraId="6BAAC42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9D3B30B" w14:textId="12D4FF32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98884D0" w14:textId="146202AD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55BF4E8" w14:textId="3B4E452A" w:rsidR="00B503FB" w:rsidRPr="002C459E" w:rsidRDefault="00B503FB" w:rsidP="00B503FB">
            <w:pPr>
              <w:pStyle w:val="ISOClause"/>
            </w:pPr>
            <w:r w:rsidRPr="002C459E">
              <w:t>4.3.229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3CF3DD9" w14:textId="371EE81C" w:rsidR="00B503FB" w:rsidRPr="002C459E" w:rsidRDefault="00B503FB" w:rsidP="00B503FB">
            <w:pPr>
              <w:pStyle w:val="ISOParagraph"/>
            </w:pPr>
            <w:r w:rsidRPr="002C459E">
              <w:t>Oneup_assembly_group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084984D" w14:textId="29677F31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9D3C686" w14:textId="4A5734C1" w:rsidR="00B503FB" w:rsidRPr="002C459E" w:rsidRDefault="00B503FB" w:rsidP="00B503FB">
            <w:pPr>
              <w:pStyle w:val="ISOComments"/>
            </w:pPr>
            <w:r w:rsidRPr="002C459E">
              <w:t>Not clear if this is an “and” or an “or”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C73C298" w14:textId="5A1B9F00" w:rsidR="00B503FB" w:rsidRPr="002C459E" w:rsidRDefault="00B503FB" w:rsidP="00B503FB">
            <w:pPr>
              <w:pStyle w:val="ISOChange"/>
            </w:pPr>
            <w:r w:rsidRPr="002C459E">
              <w:t xml:space="preserve">Clarify that it is an “or” in either the description or add a note.  Perhaps change “shall be completed” to “one of which shall be completed” 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FFD18BC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75B0F3C9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05BEBDE" w14:textId="22E308BD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1748864" w14:textId="0F0D5FA1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EA1334E" w14:textId="68E4E442" w:rsidR="00B503FB" w:rsidRPr="002C459E" w:rsidRDefault="00B503FB" w:rsidP="00B503FB">
            <w:pPr>
              <w:pStyle w:val="ISOClause"/>
            </w:pPr>
            <w:r w:rsidRPr="002C459E">
              <w:t>4.3.255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39FC0B" w14:textId="7D7871FA" w:rsidR="00B503FB" w:rsidRPr="002C459E" w:rsidRDefault="00B503FB" w:rsidP="00B503FB">
            <w:pPr>
              <w:pStyle w:val="ISOParagraph"/>
            </w:pPr>
            <w:r w:rsidRPr="002C459E">
              <w:t>Product_view_prototype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087217E" w14:textId="77777777" w:rsidR="00B503FB" w:rsidRPr="002C459E" w:rsidRDefault="00B503FB" w:rsidP="00B503FB">
            <w:pPr>
              <w:pStyle w:val="ISOCommType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B1C9D09" w14:textId="6934CBDA" w:rsidR="00B503FB" w:rsidRPr="002C459E" w:rsidRDefault="00B503FB" w:rsidP="00B503FB">
            <w:pPr>
              <w:pStyle w:val="ISOComments"/>
              <w:rPr>
                <w:color w:val="FF0000"/>
              </w:rPr>
            </w:pPr>
            <w:r w:rsidRPr="002C459E">
              <w:t xml:space="preserve">This Application Object isn’t specific to drill and </w:t>
            </w:r>
            <w:proofErr w:type="gramStart"/>
            <w:r w:rsidRPr="002C459E">
              <w:t>fill..</w:t>
            </w:r>
            <w:proofErr w:type="gramEnd"/>
            <w:r w:rsidRPr="002C459E">
              <w:t xml:space="preserve"> should it be on a more general </w:t>
            </w:r>
            <w:proofErr w:type="spellStart"/>
            <w:r w:rsidRPr="002C459E">
              <w:t>UoF</w:t>
            </w:r>
            <w:proofErr w:type="spellEnd"/>
            <w:r w:rsidRPr="002C459E">
              <w:t>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3C1604D" w14:textId="297D4DA0" w:rsidR="00B503FB" w:rsidRPr="002C459E" w:rsidRDefault="00B503FB" w:rsidP="00B503FB">
            <w:pPr>
              <w:pStyle w:val="ISOChange"/>
            </w:pPr>
            <w:r w:rsidRPr="002C459E">
              <w:t xml:space="preserve">Move to a more general </w:t>
            </w:r>
            <w:proofErr w:type="spellStart"/>
            <w:r w:rsidRPr="002C459E">
              <w:t>UoF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C983187" w14:textId="5EDCB236" w:rsidR="00B503FB" w:rsidRPr="002C459E" w:rsidRDefault="00B503FB" w:rsidP="00B503FB">
            <w:pPr>
              <w:pStyle w:val="ISOSecretObservations"/>
            </w:pPr>
            <w:r w:rsidRPr="002C459E">
              <w:t>See #25</w:t>
            </w:r>
          </w:p>
        </w:tc>
      </w:tr>
      <w:tr w:rsidR="00B503FB" w:rsidRPr="002C459E" w14:paraId="32529DBD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E308131" w14:textId="6275AF4C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5D8F05E" w14:textId="0F1A52AD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E8A2F80" w14:textId="73E45BAC" w:rsidR="00B503FB" w:rsidRPr="002C459E" w:rsidRDefault="00B503FB" w:rsidP="00B503FB">
            <w:pPr>
              <w:pStyle w:val="ISOClause"/>
            </w:pPr>
            <w:r w:rsidRPr="002C459E">
              <w:t>4.3.256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4D03F6" w14:textId="787FFFBF" w:rsidR="00B503FB" w:rsidRPr="002C459E" w:rsidRDefault="00B503FB" w:rsidP="00B503FB">
            <w:pPr>
              <w:pStyle w:val="ISOParagraph"/>
            </w:pPr>
            <w:r w:rsidRPr="002C459E">
              <w:t>Product_view_twin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39DD2A1" w14:textId="77777777" w:rsidR="00B503FB" w:rsidRPr="002C459E" w:rsidRDefault="00B503FB" w:rsidP="00B503FB">
            <w:pPr>
              <w:pStyle w:val="ISOCommType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8A6314C" w14:textId="500D43A1" w:rsidR="00B503FB" w:rsidRPr="002C459E" w:rsidRDefault="00B503FB" w:rsidP="00B503FB">
            <w:pPr>
              <w:pStyle w:val="ISOComments"/>
              <w:rPr>
                <w:color w:val="FF0000"/>
              </w:rPr>
            </w:pPr>
            <w:r w:rsidRPr="002C459E">
              <w:t xml:space="preserve">This Application Object isn’t specific to drill and </w:t>
            </w:r>
            <w:proofErr w:type="gramStart"/>
            <w:r w:rsidRPr="002C459E">
              <w:t>fill..</w:t>
            </w:r>
            <w:proofErr w:type="gramEnd"/>
            <w:r w:rsidRPr="002C459E">
              <w:t xml:space="preserve"> should it be on a more general </w:t>
            </w:r>
            <w:proofErr w:type="spellStart"/>
            <w:r w:rsidRPr="002C459E">
              <w:t>UoF</w:t>
            </w:r>
            <w:proofErr w:type="spellEnd"/>
            <w:r w:rsidRPr="002C459E">
              <w:t>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ABDFD09" w14:textId="27E863FC" w:rsidR="00B503FB" w:rsidRPr="002C459E" w:rsidRDefault="00B503FB" w:rsidP="00B503FB">
            <w:pPr>
              <w:pStyle w:val="ISOChange"/>
            </w:pPr>
            <w:r w:rsidRPr="002C459E">
              <w:t xml:space="preserve">Move to a more general </w:t>
            </w:r>
            <w:proofErr w:type="spellStart"/>
            <w:r w:rsidRPr="002C459E">
              <w:t>UoF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5A1269A" w14:textId="302FEA00" w:rsidR="00B503FB" w:rsidRPr="002C459E" w:rsidRDefault="00B503FB" w:rsidP="00B503FB">
            <w:pPr>
              <w:pStyle w:val="ISOSecretObservations"/>
            </w:pPr>
            <w:r w:rsidRPr="002C459E">
              <w:t>See #25</w:t>
            </w:r>
          </w:p>
        </w:tc>
      </w:tr>
      <w:tr w:rsidR="00B503FB" w:rsidRPr="002C459E" w14:paraId="65547D79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1CE2E2C" w14:textId="2D83720D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29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DCE0DC0" w14:textId="7FE282CD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4F24854" w14:textId="694A5CEC" w:rsidR="00B503FB" w:rsidRPr="002C459E" w:rsidRDefault="00B503FB" w:rsidP="00B503FB">
            <w:pPr>
              <w:pStyle w:val="ISOClause"/>
            </w:pPr>
            <w:r w:rsidRPr="002C459E">
              <w:t>4.3.286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DCDA697" w14:textId="6D05D902" w:rsidR="00B503FB" w:rsidRPr="002C459E" w:rsidRDefault="00B503FB" w:rsidP="00B503FB">
            <w:pPr>
              <w:pStyle w:val="ISOParagraph"/>
            </w:pPr>
            <w:r w:rsidRPr="002C459E">
              <w:t>State_condition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57CD42A" w14:textId="77777777" w:rsidR="00B503FB" w:rsidRPr="002C459E" w:rsidRDefault="00B503FB" w:rsidP="00B503FB">
            <w:pPr>
              <w:pStyle w:val="ISOCommType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0E3F28D" w14:textId="3EBB6B03" w:rsidR="00B503FB" w:rsidRPr="002C459E" w:rsidRDefault="00B503FB" w:rsidP="00B503FB">
            <w:pPr>
              <w:pStyle w:val="ISOComments"/>
              <w:rPr>
                <w:color w:val="FF0000"/>
              </w:rPr>
            </w:pPr>
            <w:r w:rsidRPr="002C459E">
              <w:t xml:space="preserve">This Application Object isn’t specific to drill and </w:t>
            </w:r>
            <w:proofErr w:type="gramStart"/>
            <w:r w:rsidRPr="002C459E">
              <w:t>fill..</w:t>
            </w:r>
            <w:proofErr w:type="gramEnd"/>
            <w:r w:rsidRPr="002C459E">
              <w:t xml:space="preserve"> should it be on a more general </w:t>
            </w:r>
            <w:proofErr w:type="spellStart"/>
            <w:r w:rsidRPr="002C459E">
              <w:t>UoF</w:t>
            </w:r>
            <w:proofErr w:type="spellEnd"/>
            <w:r w:rsidRPr="002C459E">
              <w:t>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3DCD3E7" w14:textId="37051F6B" w:rsidR="00B503FB" w:rsidRPr="002C459E" w:rsidRDefault="00B503FB" w:rsidP="00B503FB">
            <w:pPr>
              <w:pStyle w:val="ISOChange"/>
            </w:pPr>
            <w:r w:rsidRPr="002C459E">
              <w:t xml:space="preserve">Move to a more general </w:t>
            </w:r>
            <w:proofErr w:type="spellStart"/>
            <w:r w:rsidRPr="002C459E">
              <w:t>UoF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9BA261A" w14:textId="06B6AA09" w:rsidR="00B503FB" w:rsidRPr="002C459E" w:rsidRDefault="00B503FB" w:rsidP="00B503FB">
            <w:pPr>
              <w:pStyle w:val="ISOSecretObservations"/>
            </w:pPr>
            <w:r w:rsidRPr="002C459E">
              <w:t>See #25</w:t>
            </w:r>
          </w:p>
        </w:tc>
      </w:tr>
      <w:tr w:rsidR="00B503FB" w:rsidRPr="002C459E" w14:paraId="205CA2A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5BEBA87" w14:textId="2F611B4F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t>US-</w:t>
            </w:r>
            <w:r w:rsidRPr="006B6691">
              <w:rPr>
                <w:highlight w:val="yellow"/>
              </w:rPr>
              <w:t>30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106AB00" w14:textId="2FC10191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7DB16A9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5.1.1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012E4F" w14:textId="77777777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General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75A492B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DB5C07F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Duplicated word: 'are listed after the the application object to which they belong'.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0A6CC15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Remove the duplicate 'the'.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9F03CE3" w14:textId="05F0BC6B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>RESOLVED (ed): removed duplicate 'the' in 5.1.1.</w:t>
            </w:r>
          </w:p>
        </w:tc>
      </w:tr>
      <w:tr w:rsidR="00B503FB" w:rsidRPr="002C459E" w14:paraId="20C2544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CD91134" w14:textId="7CF937ED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t>US-</w:t>
            </w:r>
            <w:r w:rsidRPr="006B6691">
              <w:rPr>
                <w:highlight w:val="yellow"/>
              </w:rPr>
              <w:t>31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E75A945" w14:textId="1A65F6EA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EB8A72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5.1.1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12AEABD" w14:textId="77777777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NOTE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67C3EC3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7807A1C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Subject-verb disagreement: 'this document presents the mapping specification in the same order as they appear'.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6D951A6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Change to 'mapping specifications' (plural) to agree with 'they'.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A1E2019" w14:textId="20434E0A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 xml:space="preserve">RESOLVED (ed): changed 'mapping specification' to </w:t>
            </w:r>
            <w:r w:rsidRPr="006B6691">
              <w:rPr>
                <w:highlight w:val="yellow"/>
              </w:rPr>
              <w:lastRenderedPageBreak/>
              <w:t>'mapping specifications' in 5.1.1 NOTE.</w:t>
            </w:r>
          </w:p>
        </w:tc>
      </w:tr>
      <w:tr w:rsidR="00B503FB" w:rsidRPr="002C459E" w14:paraId="4E46C96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A27B833" w14:textId="49BDA571" w:rsidR="00B503FB" w:rsidRPr="002C459E" w:rsidRDefault="00B503FB" w:rsidP="00B503FB">
            <w:pPr>
              <w:pStyle w:val="ISOMB"/>
            </w:pPr>
            <w:r w:rsidRPr="002C459E">
              <w:lastRenderedPageBreak/>
              <w:t>US-</w:t>
            </w:r>
            <w:r w:rsidRPr="002C459E">
              <w:t>32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0D27443" w14:textId="54BE1D50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4C31238" w14:textId="77777777" w:rsidR="00B503FB" w:rsidRPr="002C459E" w:rsidRDefault="00B503FB" w:rsidP="00B503FB">
            <w:pPr>
              <w:pStyle w:val="ISOClause"/>
            </w:pPr>
            <w:r w:rsidRPr="002C459E">
              <w:t>5.1.6.10.9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A9ECD0E" w14:textId="77777777" w:rsidR="00B503FB" w:rsidRPr="002C459E" w:rsidRDefault="00B503FB" w:rsidP="00B503FB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92D5C57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C3C4FAB" w14:textId="77777777" w:rsidR="00B503FB" w:rsidRPr="002C459E" w:rsidRDefault="00B503FB" w:rsidP="00B503FB">
            <w:pPr>
              <w:pStyle w:val="ISOComments"/>
            </w:pPr>
            <w:r w:rsidRPr="002C459E">
              <w:t>Mapping table for table_indexing (machine_parameters) is malformed: 'AIM element:' row is missing; content appears under 'Reference path:' header.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0C939B3" w14:textId="77777777" w:rsidR="00B503FB" w:rsidRPr="002C459E" w:rsidRDefault="00B503FB" w:rsidP="00B503FB">
            <w:pPr>
              <w:pStyle w:val="ISOChange"/>
            </w:pPr>
            <w:r w:rsidRPr="002C459E">
              <w:t>Add the missing 'AIM element:' row to the mapping table.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2B7550F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374FC5FC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1BC5DF9" w14:textId="62B86C9E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t>US-</w:t>
            </w:r>
            <w:r w:rsidRPr="006B6691">
              <w:rPr>
                <w:highlight w:val="yellow"/>
              </w:rPr>
              <w:t>33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26DD866" w14:textId="1C7769A5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B138AB5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5.1.6.12.1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7BD30CC" w14:textId="77777777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ID attr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005E371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CF33E04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ID attribute has doubled prefix: 'map-map-machine_with_kinematics-configuration'. Same for 5.1.6.12.2.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A9F02BB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Change to 'map-machine_with_kinematics-configuration' and 'map-machine_with_kinematics-mechanism'.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138B3A0" w14:textId="77F3AB68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>RESOLVED (ed): fixed doubled 'map-map-' prefix to 'map-' in 5.1.6.12.1 and 5.1.6.12.2.</w:t>
            </w:r>
          </w:p>
        </w:tc>
      </w:tr>
      <w:tr w:rsidR="00B503FB" w:rsidRPr="002C459E" w14:paraId="0294423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A6B2B9E" w14:textId="531CC616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34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C75026C" w14:textId="2C1CA1C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FEAC1A6" w14:textId="77777777" w:rsidR="00B503FB" w:rsidRPr="002C459E" w:rsidRDefault="00B503FB" w:rsidP="00B503FB">
            <w:pPr>
              <w:pStyle w:val="ISOClause"/>
            </w:pPr>
            <w:r w:rsidRPr="002C459E">
              <w:t>5.1.6.29.5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C13E408" w14:textId="77777777" w:rsidR="00B503FB" w:rsidRPr="002C459E" w:rsidRDefault="00B503FB" w:rsidP="00B503FB">
            <w:pPr>
              <w:pStyle w:val="ISOParagraph"/>
            </w:pPr>
            <w:r w:rsidRPr="002C459E">
              <w:t>Ref path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21FE1DF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C28EF1E" w14:textId="77777777" w:rsidR="00B503FB" w:rsidRPr="002C459E" w:rsidRDefault="00B503FB" w:rsidP="00B503FB">
            <w:pPr>
              <w:pStyle w:val="ISOComments"/>
            </w:pPr>
            <w:r w:rsidRPr="002C459E">
              <w:t>Reference path for Setup fixture_usage begins with 'product_definition_formation &lt;-' repeated twice consecutively. Likely copy/paste error.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96A3A32" w14:textId="77777777" w:rsidR="00B503FB" w:rsidRPr="002C459E" w:rsidRDefault="00B503FB" w:rsidP="00B503FB">
            <w:pPr>
              <w:pStyle w:val="ISOChange"/>
            </w:pPr>
            <w:r w:rsidRPr="002C459E">
              <w:t>Remove the duplicate line or correct the reference path.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B478A5E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2B16C8D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CBE1560" w14:textId="7BE73297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35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346B6FA" w14:textId="61772A08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AE68101" w14:textId="77777777" w:rsidR="00B503FB" w:rsidRPr="002C459E" w:rsidRDefault="00B503FB" w:rsidP="00B503FB">
            <w:pPr>
              <w:pStyle w:val="ISOClause"/>
            </w:pPr>
            <w:r w:rsidRPr="002C459E">
              <w:t>5.1.7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7EFFF84" w14:textId="77777777" w:rsidR="00B503FB" w:rsidRPr="002C459E" w:rsidRDefault="00B503FB" w:rsidP="00B503FB">
            <w:pPr>
              <w:pStyle w:val="ISOParagraph"/>
            </w:pPr>
            <w:r w:rsidRPr="002C459E">
              <w:t>Intro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D2A6A68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F40F092" w14:textId="77777777" w:rsidR="00B503FB" w:rsidRPr="002C459E" w:rsidRDefault="00B503FB" w:rsidP="00B503FB">
            <w:pPr>
              <w:pStyle w:val="ISOComments"/>
            </w:pPr>
            <w:r w:rsidRPr="002C459E">
              <w:t>Section 5.1.7 (Operation UoF mapping) has no introductory paragraph describing which external standards define parts of the mapping, unlike all other UoF sections.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959F43F" w14:textId="77777777" w:rsidR="00B503FB" w:rsidRPr="002C459E" w:rsidRDefault="00B503FB" w:rsidP="00B503FB">
            <w:pPr>
              <w:pStyle w:val="ISOChange"/>
            </w:pPr>
            <w:r w:rsidRPr="002C459E">
              <w:t>Add introductory paragraph consistent with sections 5.1.2–5.1.6.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AFBDB3E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0BF7852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C5EE1EA" w14:textId="53FC8620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36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F0D8693" w14:textId="33944D79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4F0BAED" w14:textId="77777777" w:rsidR="00B503FB" w:rsidRPr="002C459E" w:rsidRDefault="00B503FB" w:rsidP="00B503FB">
            <w:pPr>
              <w:pStyle w:val="ISOClause"/>
            </w:pPr>
            <w:r w:rsidRPr="002C459E">
              <w:t>5.1.9.2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23FE3F2" w14:textId="77777777" w:rsidR="00B503FB" w:rsidRPr="002C459E" w:rsidRDefault="00B503FB" w:rsidP="00B503FB">
            <w:pPr>
              <w:pStyle w:val="ISOParagraph"/>
            </w:pPr>
            <w:r w:rsidRPr="002C459E">
              <w:t>Markup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818B08D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639F1CD" w14:textId="77777777" w:rsidR="00B503FB" w:rsidRPr="002C459E" w:rsidRDefault="00B503FB" w:rsidP="00B503FB">
            <w:pPr>
              <w:pStyle w:val="ISOComments"/>
            </w:pPr>
            <w:r w:rsidRPr="002C459E">
              <w:t>Navigation DIV block for air_strategy is duplicated.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7FE4AD9" w14:textId="77777777" w:rsidR="00B503FB" w:rsidRPr="002C459E" w:rsidRDefault="00B503FB" w:rsidP="00B503FB">
            <w:pPr>
              <w:pStyle w:val="ISOChange"/>
            </w:pPr>
            <w:r w:rsidRPr="002C459E">
              <w:t>Remove the duplicate DIV block.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18A2698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2E12F41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CAA8EE2" w14:textId="3D129D62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37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6381945" w14:textId="5B6CE941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12E2324" w14:textId="77777777" w:rsidR="00B503FB" w:rsidRPr="002C459E" w:rsidRDefault="00B503FB" w:rsidP="00B503FB">
            <w:pPr>
              <w:pStyle w:val="ISOClause"/>
            </w:pPr>
            <w:r w:rsidRPr="002C459E">
              <w:t>5.1.9.11.1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206E2F6" w14:textId="77777777" w:rsidR="00B503FB" w:rsidRPr="002C459E" w:rsidRDefault="00B503FB" w:rsidP="00B503FB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D3DCAC3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6987B0B" w14:textId="77777777" w:rsidR="00B503FB" w:rsidRPr="002C459E" w:rsidRDefault="00B503FB" w:rsidP="00B503FB">
            <w:pPr>
              <w:pStyle w:val="ISOComments"/>
            </w:pPr>
            <w:r w:rsidRPr="002C459E">
              <w:t>Mapping table for boring_operation spindle_stop_at_bottom has same malformed structure — 'AIM element:' row missing.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2B55DE4" w14:textId="77777777" w:rsidR="00B503FB" w:rsidRPr="002C459E" w:rsidRDefault="00B503FB" w:rsidP="00B503FB">
            <w:pPr>
              <w:pStyle w:val="ISOChange"/>
            </w:pPr>
            <w:r w:rsidRPr="002C459E">
              <w:t>Add the missing 'AIM element:' row.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2DFC847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5EBEEEA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82B7F02" w14:textId="281CD0D9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38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7B44958" w14:textId="7C3D5BB2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A6E71BC" w14:textId="77777777" w:rsidR="00B503FB" w:rsidRPr="002C459E" w:rsidRDefault="00B503FB" w:rsidP="00B503FB">
            <w:pPr>
              <w:pStyle w:val="ISOClause"/>
            </w:pPr>
            <w:r w:rsidRPr="002C459E">
              <w:t>5.1.9.38.1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A0E1F0E" w14:textId="77777777" w:rsidR="00B503FB" w:rsidRPr="002C459E" w:rsidRDefault="00B503FB" w:rsidP="00B503FB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ACA02D3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2DB2EF9" w14:textId="77777777" w:rsidR="00B503FB" w:rsidRPr="002C459E" w:rsidRDefault="00B503FB" w:rsidP="00B503FB">
            <w:pPr>
              <w:pStyle w:val="ISOComments"/>
            </w:pPr>
            <w:r w:rsidRPr="002C459E">
              <w:t>Mapping table for milling_machine_functions coolant — 'AIM element:' row missing.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DA5C385" w14:textId="77777777" w:rsidR="00B503FB" w:rsidRPr="002C459E" w:rsidRDefault="00B503FB" w:rsidP="00B503FB">
            <w:pPr>
              <w:pStyle w:val="ISOChange"/>
            </w:pPr>
            <w:r w:rsidRPr="002C459E">
              <w:t>Add the missing 'AIM element:' row.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B4AC6F1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524AD87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DD76EF6" w14:textId="66757D7A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39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CC8C6D5" w14:textId="58F3A9E2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D80AFB3" w14:textId="77777777" w:rsidR="00B503FB" w:rsidRPr="002C459E" w:rsidRDefault="00B503FB" w:rsidP="00B503FB">
            <w:pPr>
              <w:pStyle w:val="ISOClause"/>
            </w:pPr>
            <w:r w:rsidRPr="002C459E">
              <w:t>5.1.9.38.3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CE12318" w14:textId="77777777" w:rsidR="00B503FB" w:rsidRPr="002C459E" w:rsidRDefault="00B503FB" w:rsidP="00B503FB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40C2AFC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1D9C22B" w14:textId="77777777" w:rsidR="00B503FB" w:rsidRPr="002C459E" w:rsidRDefault="00B503FB" w:rsidP="00B503FB">
            <w:pPr>
              <w:pStyle w:val="ISOComments"/>
            </w:pPr>
            <w:r w:rsidRPr="002C459E">
              <w:t>Mapping table for milling_machine_functions mist — 'AIM element:' row missing.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9FA9D14" w14:textId="77777777" w:rsidR="00B503FB" w:rsidRPr="002C459E" w:rsidRDefault="00B503FB" w:rsidP="00B503FB">
            <w:pPr>
              <w:pStyle w:val="ISOChange"/>
            </w:pPr>
            <w:r w:rsidRPr="002C459E">
              <w:t>Add the missing 'AIM element:' row.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E68B740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0696292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424C37E" w14:textId="02D16FE4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t>US-</w:t>
            </w:r>
            <w:r w:rsidRPr="006B6691">
              <w:rPr>
                <w:highlight w:val="yellow"/>
              </w:rPr>
              <w:t>40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16C8042" w14:textId="34733C42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A812265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7113BEF" w14:textId="77777777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B34FEFE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B270E79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Spelling error: 'preceeding' should be 'preceding'.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462F447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Change 'preceeding' to 'preceding'.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4203BD" w14:textId="536B0873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>RESOLVED (ed): changed '</w:t>
            </w:r>
            <w:proofErr w:type="spellStart"/>
            <w:r w:rsidRPr="006B6691">
              <w:rPr>
                <w:highlight w:val="yellow"/>
              </w:rPr>
              <w:t>preceeding</w:t>
            </w:r>
            <w:proofErr w:type="spellEnd"/>
            <w:r w:rsidRPr="006B6691">
              <w:rPr>
                <w:highlight w:val="yellow"/>
              </w:rPr>
              <w:t>' to 'preceding' in Clause 6.</w:t>
            </w:r>
          </w:p>
        </w:tc>
      </w:tr>
      <w:tr w:rsidR="00B503FB" w:rsidRPr="002C459E" w14:paraId="5C78FA3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9B484B2" w14:textId="375A339A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lastRenderedPageBreak/>
              <w:t>US-</w:t>
            </w:r>
            <w:r w:rsidRPr="006B6691">
              <w:rPr>
                <w:highlight w:val="yellow"/>
              </w:rPr>
              <w:t>41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D5372DD" w14:textId="43DB90C9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56A45B9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901C851" w14:textId="5A4B913C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General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46E7384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C52493F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Broken word from typesetting: 'sup-ported' — erroneous hyphenation artifact.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BD0DBDD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Change 'sup-ported' to 'supported'.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68F8F4A" w14:textId="0FD573EE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 xml:space="preserve">RESOLVED (ed): changed </w:t>
            </w:r>
            <w:proofErr w:type="spellStart"/>
            <w:r w:rsidRPr="006B6691">
              <w:rPr>
                <w:highlight w:val="yellow"/>
              </w:rPr>
              <w:t>'sup</w:t>
            </w:r>
            <w:proofErr w:type="spellEnd"/>
            <w:r w:rsidRPr="006B6691">
              <w:rPr>
                <w:highlight w:val="yellow"/>
              </w:rPr>
              <w:t>-ported' to 'supported' in Clause 6.</w:t>
            </w:r>
          </w:p>
        </w:tc>
      </w:tr>
      <w:tr w:rsidR="00B503FB" w:rsidRPr="002C459E" w14:paraId="66A1FCA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8235B15" w14:textId="2850A935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42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F6A0553" w14:textId="594E3C92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15B330B" w14:textId="77777777" w:rsidR="00B503FB" w:rsidRPr="002C459E" w:rsidRDefault="00B503FB" w:rsidP="00B503FB">
            <w:pPr>
              <w:pStyle w:val="ISOClause"/>
            </w:pPr>
            <w:r w:rsidRPr="002C459E"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2C20A6F" w14:textId="6037A490" w:rsidR="00B503FB" w:rsidRPr="002C459E" w:rsidRDefault="00B503FB" w:rsidP="00B503FB">
            <w:pPr>
              <w:pStyle w:val="ISOParagraph"/>
            </w:pPr>
            <w:r w:rsidRPr="002C459E">
              <w:t>General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9170B35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415C3A6" w14:textId="77777777" w:rsidR="00B503FB" w:rsidRPr="002C459E" w:rsidRDefault="00B503FB" w:rsidP="00B503FB">
            <w:pPr>
              <w:pStyle w:val="ISOComments"/>
            </w:pPr>
            <w:r w:rsidRPr="002C459E">
              <w:t>Text references 'Table 15' but the table in the HTML is captioned 'Table 1 — Conformance class elements'. Numbering must be reconciled.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1FF9784" w14:textId="77777777" w:rsidR="00B503FB" w:rsidRPr="002C459E" w:rsidRDefault="00B503FB" w:rsidP="00B503FB">
            <w:pPr>
              <w:pStyle w:val="ISOChange"/>
            </w:pPr>
            <w:r w:rsidRPr="002C459E">
              <w:t>Correct the table reference number.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5645F1F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47F77BA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F659A8E" w14:textId="13A379A0" w:rsidR="00B503FB" w:rsidRPr="006B6691" w:rsidRDefault="00B503FB" w:rsidP="00B503FB">
            <w:pPr>
              <w:pStyle w:val="ISOMB"/>
              <w:rPr>
                <w:highlight w:val="yellow"/>
              </w:rPr>
            </w:pPr>
            <w:r w:rsidRPr="006B6691">
              <w:rPr>
                <w:highlight w:val="yellow"/>
              </w:rPr>
              <w:t>US-</w:t>
            </w:r>
            <w:r w:rsidRPr="006B6691">
              <w:rPr>
                <w:highlight w:val="yellow"/>
              </w:rPr>
              <w:t>43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7E73345" w14:textId="297686CE" w:rsidR="00B503FB" w:rsidRPr="006B6691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BA6B74E" w14:textId="77777777" w:rsidR="00B503FB" w:rsidRPr="006B6691" w:rsidRDefault="00B503FB" w:rsidP="00B503FB">
            <w:pPr>
              <w:pStyle w:val="ISOClause"/>
              <w:rPr>
                <w:highlight w:val="yellow"/>
              </w:rPr>
            </w:pPr>
            <w:r w:rsidRPr="006B6691">
              <w:rPr>
                <w:highlight w:val="yellow"/>
              </w:rPr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5D311FC" w14:textId="77777777" w:rsidR="00B503FB" w:rsidRPr="006B6691" w:rsidRDefault="00B503FB" w:rsidP="00B503FB">
            <w:pPr>
              <w:pStyle w:val="ISOParagraph"/>
              <w:rPr>
                <w:highlight w:val="yellow"/>
              </w:rPr>
            </w:pPr>
            <w:r w:rsidRPr="006B6691">
              <w:rPr>
                <w:highlight w:val="yellow"/>
              </w:rPr>
              <w:t>Multiple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D65EB0E" w14:textId="77777777" w:rsidR="00B503FB" w:rsidRPr="006B6691" w:rsidRDefault="00B503FB" w:rsidP="00B503FB">
            <w:pPr>
              <w:pStyle w:val="ISOCommType"/>
              <w:rPr>
                <w:highlight w:val="yellow"/>
              </w:rPr>
            </w:pPr>
            <w:r w:rsidRPr="006B6691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9F75154" w14:textId="77777777" w:rsidR="00B503FB" w:rsidRPr="006B6691" w:rsidRDefault="00B503FB" w:rsidP="00B503FB">
            <w:pPr>
              <w:pStyle w:val="ISOComments"/>
              <w:rPr>
                <w:highlight w:val="yellow"/>
              </w:rPr>
            </w:pPr>
            <w:r w:rsidRPr="006B6691">
              <w:rPr>
                <w:highlight w:val="yellow"/>
              </w:rPr>
              <w:t>Inconsistent abbreviation: 'UoF' (lowercase o) mixed with 'UOF' (all uppercase) throughout the clause.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FF7C3CD" w14:textId="77777777" w:rsidR="00B503FB" w:rsidRPr="006B6691" w:rsidRDefault="00B503FB" w:rsidP="00B503FB">
            <w:pPr>
              <w:pStyle w:val="ISOChange"/>
              <w:rPr>
                <w:highlight w:val="yellow"/>
              </w:rPr>
            </w:pPr>
            <w:r w:rsidRPr="006B6691">
              <w:rPr>
                <w:highlight w:val="yellow"/>
              </w:rPr>
              <w:t>Standardize to 'UoF' (Unit of Functionality) throughout.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F1F89D5" w14:textId="58967A6A" w:rsidR="00B503FB" w:rsidRPr="006B6691" w:rsidRDefault="00B503FB" w:rsidP="00B503FB">
            <w:pPr>
              <w:pStyle w:val="ISOSecretObservations"/>
              <w:rPr>
                <w:highlight w:val="yellow"/>
              </w:rPr>
            </w:pPr>
            <w:r w:rsidRPr="006B6691">
              <w:rPr>
                <w:highlight w:val="yellow"/>
              </w:rPr>
              <w:t>RESOLVED (ed): standardized 'UOF'/'UOFs' to '</w:t>
            </w:r>
            <w:proofErr w:type="spellStart"/>
            <w:r w:rsidRPr="006B6691">
              <w:rPr>
                <w:highlight w:val="yellow"/>
              </w:rPr>
              <w:t>UoF</w:t>
            </w:r>
            <w:proofErr w:type="spellEnd"/>
            <w:r w:rsidRPr="006B6691">
              <w:rPr>
                <w:highlight w:val="yellow"/>
              </w:rPr>
              <w:t>'/'</w:t>
            </w:r>
            <w:proofErr w:type="spellStart"/>
            <w:r w:rsidRPr="006B6691">
              <w:rPr>
                <w:highlight w:val="yellow"/>
              </w:rPr>
              <w:t>UoFs</w:t>
            </w:r>
            <w:proofErr w:type="spellEnd"/>
            <w:r w:rsidRPr="006B6691">
              <w:rPr>
                <w:highlight w:val="yellow"/>
              </w:rPr>
              <w:t>' in Clause 6.</w:t>
            </w:r>
          </w:p>
        </w:tc>
      </w:tr>
      <w:tr w:rsidR="00B503FB" w:rsidRPr="002C459E" w14:paraId="306C563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50B11A" w14:textId="5BEA6854" w:rsidR="00B503FB" w:rsidRPr="00FC43D9" w:rsidRDefault="00B503FB" w:rsidP="00B503FB">
            <w:pPr>
              <w:pStyle w:val="ISOMB"/>
              <w:rPr>
                <w:highlight w:val="yellow"/>
              </w:rPr>
            </w:pPr>
            <w:r w:rsidRPr="00FC43D9">
              <w:rPr>
                <w:highlight w:val="yellow"/>
              </w:rPr>
              <w:t>US-</w:t>
            </w:r>
            <w:r w:rsidRPr="00FC43D9">
              <w:rPr>
                <w:highlight w:val="yellow"/>
              </w:rPr>
              <w:t>44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EA72C0E" w14:textId="431E578A" w:rsidR="00B503FB" w:rsidRPr="00FC43D9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E51E76F" w14:textId="77777777" w:rsidR="00B503FB" w:rsidRPr="00FC43D9" w:rsidRDefault="00B503FB" w:rsidP="00B503FB">
            <w:pPr>
              <w:pStyle w:val="ISOClause"/>
              <w:rPr>
                <w:highlight w:val="yellow"/>
              </w:rPr>
            </w:pPr>
            <w:r w:rsidRPr="00FC43D9">
              <w:rPr>
                <w:highlight w:val="yellow"/>
              </w:rPr>
              <w:t>Annex A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72858B4" w14:textId="77777777" w:rsidR="00B503FB" w:rsidRPr="00FC43D9" w:rsidRDefault="00B503FB" w:rsidP="00B503FB">
            <w:pPr>
              <w:pStyle w:val="ISOParagraph"/>
              <w:rPr>
                <w:highlight w:val="yellow"/>
              </w:rPr>
            </w:pPr>
            <w:r w:rsidRPr="00FC43D9">
              <w:rPr>
                <w:highlight w:val="yellow"/>
              </w:rPr>
              <w:t>Line 20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1DFC0E5" w14:textId="77777777" w:rsidR="00B503FB" w:rsidRPr="00FC43D9" w:rsidRDefault="00B503FB" w:rsidP="00B503FB">
            <w:pPr>
              <w:pStyle w:val="ISOCommType"/>
              <w:rPr>
                <w:highlight w:val="yellow"/>
              </w:rPr>
            </w:pPr>
            <w:r w:rsidRPr="00FC43D9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FF7B9F3" w14:textId="77777777" w:rsidR="00B503FB" w:rsidRPr="00FC43D9" w:rsidRDefault="00B503FB" w:rsidP="00B503FB">
            <w:pPr>
              <w:pStyle w:val="ISOComments"/>
              <w:rPr>
                <w:highlight w:val="yellow"/>
              </w:rPr>
            </w:pPr>
            <w:r w:rsidRPr="00FC43D9">
              <w:rPr>
                <w:highlight w:val="yellow"/>
              </w:rPr>
              <w:t>Spelling error in EXPRESS comment: 'superceeds' should be 'supersedes'.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DA5984A" w14:textId="77777777" w:rsidR="00B503FB" w:rsidRPr="00FC43D9" w:rsidRDefault="00B503FB" w:rsidP="00B503FB">
            <w:pPr>
              <w:pStyle w:val="ISOChange"/>
              <w:rPr>
                <w:highlight w:val="yellow"/>
              </w:rPr>
            </w:pPr>
            <w:r w:rsidRPr="00FC43D9">
              <w:rPr>
                <w:highlight w:val="yellow"/>
              </w:rPr>
              <w:t>Change 'superceeds' to 'supersedes'.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7318B27" w14:textId="77777777" w:rsidR="00B503FB" w:rsidRDefault="00B503FB" w:rsidP="00B503FB">
            <w:pPr>
              <w:pStyle w:val="ISOSecretObservations"/>
            </w:pPr>
            <w:r w:rsidRPr="00FC43D9">
              <w:rPr>
                <w:highlight w:val="yellow"/>
              </w:rPr>
              <w:t>RESOLVED (ed): changed '</w:t>
            </w:r>
            <w:proofErr w:type="spellStart"/>
            <w:r w:rsidRPr="00FC43D9">
              <w:rPr>
                <w:highlight w:val="yellow"/>
              </w:rPr>
              <w:t>superceeds</w:t>
            </w:r>
            <w:proofErr w:type="spellEnd"/>
            <w:r w:rsidRPr="00FC43D9">
              <w:rPr>
                <w:highlight w:val="yellow"/>
              </w:rPr>
              <w:t>' to 'supersedes' in Annex A (</w:t>
            </w:r>
            <w:proofErr w:type="spellStart"/>
            <w:r w:rsidRPr="00FC43D9">
              <w:rPr>
                <w:highlight w:val="yellow"/>
              </w:rPr>
              <w:t>Nxxx</w:t>
            </w:r>
            <w:proofErr w:type="spellEnd"/>
            <w:r w:rsidRPr="00FC43D9">
              <w:rPr>
                <w:highlight w:val="yellow"/>
              </w:rPr>
              <w:t xml:space="preserve"> left for separate comment).</w:t>
            </w:r>
          </w:p>
          <w:p w14:paraId="34D026C6" w14:textId="7F75B0B7" w:rsidR="006C2369" w:rsidRPr="002C459E" w:rsidRDefault="006C2369" w:rsidP="00B503FB">
            <w:pPr>
              <w:pStyle w:val="ISOSecretObservations"/>
            </w:pPr>
            <w:r>
              <w:t>Also updated in attached AIM/ARM express files</w:t>
            </w:r>
          </w:p>
        </w:tc>
      </w:tr>
      <w:tr w:rsidR="00B503FB" w:rsidRPr="002C459E" w14:paraId="1198DFC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73559F8" w14:textId="14322452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45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4C969F1" w14:textId="7E1126A4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DF21D24" w14:textId="77777777" w:rsidR="00B503FB" w:rsidRPr="002C459E" w:rsidRDefault="00B503FB" w:rsidP="00B503FB">
            <w:pPr>
              <w:pStyle w:val="ISOClause"/>
            </w:pPr>
            <w:r w:rsidRPr="002C459E">
              <w:t>Annex A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C54B8B4" w14:textId="77777777" w:rsidR="00B503FB" w:rsidRPr="002C459E" w:rsidRDefault="00B503FB" w:rsidP="00B503FB">
            <w:pPr>
              <w:pStyle w:val="ISOParagraph"/>
            </w:pPr>
            <w:r w:rsidRPr="002C459E">
              <w:t>Line 20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93ECE4D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97D0BA8" w14:textId="77777777" w:rsidR="00B503FB" w:rsidRPr="002C459E" w:rsidRDefault="00B503FB" w:rsidP="00B503FB">
            <w:pPr>
              <w:pStyle w:val="ISOComments"/>
            </w:pPr>
            <w:r w:rsidRPr="002C459E">
              <w:t>Unresolved document number placeholder: 'WG15Nxxx' — should contain actual N-number.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D3501E6" w14:textId="77777777" w:rsidR="00B503FB" w:rsidRPr="002C459E" w:rsidRDefault="00B503FB" w:rsidP="00B503FB">
            <w:pPr>
              <w:pStyle w:val="ISOChange"/>
            </w:pPr>
            <w:r w:rsidRPr="002C459E">
              <w:t>Replace 'Nxxx' with the actual WG15 document number.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596B489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28F2078D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0CCF636" w14:textId="791CCB30" w:rsidR="00B503FB" w:rsidRPr="0014219C" w:rsidRDefault="00B503FB" w:rsidP="00B503FB">
            <w:pPr>
              <w:pStyle w:val="ISOMB"/>
              <w:rPr>
                <w:highlight w:val="yellow"/>
              </w:rPr>
            </w:pPr>
            <w:r w:rsidRPr="0014219C">
              <w:rPr>
                <w:highlight w:val="yellow"/>
              </w:rPr>
              <w:t>US-</w:t>
            </w:r>
            <w:r w:rsidRPr="0014219C">
              <w:rPr>
                <w:highlight w:val="yellow"/>
              </w:rPr>
              <w:t>46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20E3C33" w14:textId="730455CA" w:rsidR="00B503FB" w:rsidRPr="0014219C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7284E6A" w14:textId="77777777" w:rsidR="00B503FB" w:rsidRPr="0014219C" w:rsidRDefault="00B503FB" w:rsidP="00B503FB">
            <w:pPr>
              <w:pStyle w:val="ISOClause"/>
              <w:rPr>
                <w:highlight w:val="yellow"/>
              </w:rPr>
            </w:pPr>
            <w:r w:rsidRPr="0014219C">
              <w:rPr>
                <w:highlight w:val="yellow"/>
              </w:rPr>
              <w:t>Annex 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05502D7" w14:textId="77777777" w:rsidR="00B503FB" w:rsidRPr="0014219C" w:rsidRDefault="00B503FB" w:rsidP="00B503FB">
            <w:pPr>
              <w:pStyle w:val="ISOParagraph"/>
              <w:rPr>
                <w:highlight w:val="yellow"/>
              </w:rPr>
            </w:pPr>
            <w:r w:rsidRPr="0014219C">
              <w:rPr>
                <w:highlight w:val="yellow"/>
              </w:rPr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85AACC5" w14:textId="77777777" w:rsidR="00B503FB" w:rsidRPr="0014219C" w:rsidRDefault="00B503FB" w:rsidP="00B503FB">
            <w:pPr>
              <w:pStyle w:val="ISOCommType"/>
              <w:rPr>
                <w:highlight w:val="yellow"/>
              </w:rPr>
            </w:pPr>
            <w:r w:rsidRPr="0014219C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9A30A63" w14:textId="77777777" w:rsidR="00B503FB" w:rsidRPr="0014219C" w:rsidRDefault="00B503FB" w:rsidP="00B503FB">
            <w:pPr>
              <w:pStyle w:val="ISOComments"/>
              <w:rPr>
                <w:highlight w:val="yellow"/>
              </w:rPr>
            </w:pPr>
            <w:r w:rsidRPr="0014219C">
              <w:rPr>
                <w:highlight w:val="yellow"/>
              </w:rPr>
              <w:t>Spelling error: 'preceeding' should be 'preceding'.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ED24585" w14:textId="77777777" w:rsidR="00B503FB" w:rsidRPr="0014219C" w:rsidRDefault="00B503FB" w:rsidP="00B503FB">
            <w:pPr>
              <w:pStyle w:val="ISOChange"/>
              <w:rPr>
                <w:highlight w:val="yellow"/>
              </w:rPr>
            </w:pPr>
            <w:r w:rsidRPr="0014219C">
              <w:rPr>
                <w:highlight w:val="yellow"/>
              </w:rPr>
              <w:t>Change 'preceeding' to 'preceding'.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C1B2B8" w14:textId="74CBFCA8" w:rsidR="00B503FB" w:rsidRPr="0014219C" w:rsidRDefault="00B503FB" w:rsidP="00B503FB">
            <w:pPr>
              <w:pStyle w:val="ISOSecretObservations"/>
              <w:rPr>
                <w:highlight w:val="yellow"/>
              </w:rPr>
            </w:pPr>
            <w:r w:rsidRPr="0014219C">
              <w:rPr>
                <w:highlight w:val="yellow"/>
              </w:rPr>
              <w:t>RESOLVED (ed): changed '</w:t>
            </w:r>
            <w:proofErr w:type="spellStart"/>
            <w:r w:rsidRPr="0014219C">
              <w:rPr>
                <w:highlight w:val="yellow"/>
              </w:rPr>
              <w:t>preceeding</w:t>
            </w:r>
            <w:proofErr w:type="spellEnd"/>
            <w:r w:rsidRPr="0014219C">
              <w:rPr>
                <w:highlight w:val="yellow"/>
              </w:rPr>
              <w:t>' to 'preceding' in Annex D.</w:t>
            </w:r>
          </w:p>
        </w:tc>
      </w:tr>
      <w:tr w:rsidR="00B503FB" w:rsidRPr="002C459E" w14:paraId="1226B7D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818635E" w14:textId="30A7F063" w:rsidR="00B503FB" w:rsidRPr="0014219C" w:rsidRDefault="00B503FB" w:rsidP="00B503FB">
            <w:pPr>
              <w:pStyle w:val="ISOMB"/>
              <w:rPr>
                <w:highlight w:val="yellow"/>
              </w:rPr>
            </w:pPr>
            <w:r w:rsidRPr="0014219C">
              <w:rPr>
                <w:highlight w:val="yellow"/>
              </w:rPr>
              <w:t>US-</w:t>
            </w:r>
            <w:r w:rsidRPr="0014219C">
              <w:rPr>
                <w:highlight w:val="yellow"/>
              </w:rPr>
              <w:t>47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AA9015E" w14:textId="085C1C19" w:rsidR="00B503FB" w:rsidRPr="0014219C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0A61C10" w14:textId="77777777" w:rsidR="00B503FB" w:rsidRPr="0014219C" w:rsidRDefault="00B503FB" w:rsidP="00B503FB">
            <w:pPr>
              <w:pStyle w:val="ISOClause"/>
              <w:rPr>
                <w:highlight w:val="yellow"/>
              </w:rPr>
            </w:pPr>
            <w:r w:rsidRPr="0014219C">
              <w:rPr>
                <w:highlight w:val="yellow"/>
              </w:rPr>
              <w:t>Annex 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F8F4C08" w14:textId="77777777" w:rsidR="00B503FB" w:rsidRPr="0014219C" w:rsidRDefault="00B503FB" w:rsidP="00B503FB">
            <w:pPr>
              <w:pStyle w:val="ISOParagraph"/>
              <w:rPr>
                <w:highlight w:val="yellow"/>
              </w:rPr>
            </w:pPr>
            <w:r w:rsidRPr="0014219C">
              <w:rPr>
                <w:highlight w:val="yellow"/>
              </w:rPr>
              <w:t>Heading vs body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764ADEA" w14:textId="77777777" w:rsidR="00B503FB" w:rsidRPr="0014219C" w:rsidRDefault="00B503FB" w:rsidP="00B503FB">
            <w:pPr>
              <w:pStyle w:val="ISOCommType"/>
              <w:rPr>
                <w:highlight w:val="yellow"/>
              </w:rPr>
            </w:pPr>
            <w:r w:rsidRPr="0014219C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C70D022" w14:textId="77777777" w:rsidR="00B503FB" w:rsidRPr="0014219C" w:rsidRDefault="00B503FB" w:rsidP="00B503FB">
            <w:pPr>
              <w:pStyle w:val="ISOComments"/>
              <w:rPr>
                <w:highlight w:val="yellow"/>
              </w:rPr>
            </w:pPr>
            <w:r w:rsidRPr="0014219C">
              <w:rPr>
                <w:highlight w:val="yellow"/>
              </w:rPr>
              <w:t>Heading says 'Protocol Implementation Conformance Statement (PICS)' but body text says 'Protocol Information and Conformance Statement (PICS)'. These must match.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EED984C" w14:textId="77777777" w:rsidR="00B503FB" w:rsidRPr="0014219C" w:rsidRDefault="00B503FB" w:rsidP="00B503FB">
            <w:pPr>
              <w:pStyle w:val="ISOChange"/>
              <w:rPr>
                <w:highlight w:val="yellow"/>
              </w:rPr>
            </w:pPr>
            <w:r w:rsidRPr="0014219C">
              <w:rPr>
                <w:highlight w:val="yellow"/>
              </w:rPr>
              <w:t>Change body text to 'Protocol Implementation Conformance Statement' to match heading.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BF85D79" w14:textId="26C0E400" w:rsidR="00B503FB" w:rsidRPr="0014219C" w:rsidRDefault="00B503FB" w:rsidP="00B503FB">
            <w:pPr>
              <w:pStyle w:val="ISOSecretObservations"/>
              <w:rPr>
                <w:highlight w:val="yellow"/>
              </w:rPr>
            </w:pPr>
            <w:r w:rsidRPr="0014219C">
              <w:rPr>
                <w:highlight w:val="yellow"/>
              </w:rPr>
              <w:t>RESOLVED (ed): body changed to 'Protocol Implementation Conformance Statement' to match heading (Annex D).</w:t>
            </w:r>
          </w:p>
        </w:tc>
      </w:tr>
      <w:tr w:rsidR="00B503FB" w:rsidRPr="002C459E" w14:paraId="04722C7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2674E27" w14:textId="0BAFDEEA" w:rsidR="00B503FB" w:rsidRPr="002C459E" w:rsidRDefault="00B503FB" w:rsidP="00B503FB">
            <w:pPr>
              <w:pStyle w:val="ISOMB"/>
            </w:pPr>
            <w:r w:rsidRPr="002C459E">
              <w:lastRenderedPageBreak/>
              <w:t>US-</w:t>
            </w:r>
            <w:r w:rsidRPr="002C459E">
              <w:t>48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02E1DF7" w14:textId="50AEAC58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4404083" w14:textId="77777777" w:rsidR="00B503FB" w:rsidRPr="002C459E" w:rsidRDefault="00B503FB" w:rsidP="00B503FB">
            <w:pPr>
              <w:pStyle w:val="ISOClause"/>
            </w:pPr>
            <w:r w:rsidRPr="002C459E">
              <w:t>Annex E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F78269" w14:textId="77777777" w:rsidR="00B503FB" w:rsidRPr="002C459E" w:rsidRDefault="00B503FB" w:rsidP="00B503FB">
            <w:pPr>
              <w:pStyle w:val="ISOParagraph"/>
            </w:pPr>
            <w:r w:rsidRPr="002C459E">
              <w:t>E.2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52CD6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49F82A3" w14:textId="77777777" w:rsidR="00B503FB" w:rsidRPr="002C459E" w:rsidRDefault="00B503FB" w:rsidP="00B503FB">
            <w:pPr>
              <w:pStyle w:val="ISOComments"/>
            </w:pPr>
            <w:r w:rsidRPr="002C459E">
              <w:t xml:space="preserve">Text reads 'assigned to the model-based-integrated-manufacturing-schema schema' — redundant 'schema'. </w:t>
            </w:r>
            <w:proofErr w:type="gramStart"/>
            <w:r w:rsidRPr="002C459E">
              <w:t>Also</w:t>
            </w:r>
            <w:proofErr w:type="gramEnd"/>
            <w:r w:rsidRPr="002C459E">
              <w:t xml:space="preserve"> inconsistency between hyphenated OID form and underscored EXPRESS name not clarified.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66373A4" w14:textId="77777777" w:rsidR="00B503FB" w:rsidRPr="002C459E" w:rsidRDefault="00B503FB" w:rsidP="00B503FB">
            <w:pPr>
              <w:pStyle w:val="ISOChange"/>
            </w:pPr>
            <w:r w:rsidRPr="002C459E">
              <w:t>Remove redundant 'schema' or clarify that the hyphenated form is OID notation.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0583EE8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304F172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B1F9CBB" w14:textId="739A686A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49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CC75D1" w14:textId="58168DD3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CD0C27F" w14:textId="77777777" w:rsidR="00B503FB" w:rsidRPr="002C459E" w:rsidRDefault="00B503FB" w:rsidP="00B503FB">
            <w:pPr>
              <w:pStyle w:val="ISOClause"/>
            </w:pPr>
            <w:r w:rsidRPr="002C459E">
              <w:t>Annex G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FC24773" w14:textId="77777777" w:rsidR="00B503FB" w:rsidRPr="002C459E" w:rsidRDefault="00B503FB" w:rsidP="00B503FB">
            <w:pPr>
              <w:pStyle w:val="ISOParagraph"/>
            </w:pPr>
            <w:r w:rsidRPr="002C459E">
              <w:t>vs Annex H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B3BBAEE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D7F001F" w14:textId="77777777" w:rsidR="00B503FB" w:rsidRPr="002C459E" w:rsidRDefault="00B503FB" w:rsidP="00B503FB">
            <w:pPr>
              <w:pStyle w:val="ISOComments"/>
            </w:pPr>
            <w:r w:rsidRPr="002C459E">
              <w:t>Annex G references 'ISO 10303-11:2004, Annex D' for EXPRESS-G definition but Annex H references 'ISO 10303-11:1994, Annex D'. Inconsistent edition years.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C347FEC" w14:textId="77777777" w:rsidR="00B503FB" w:rsidRPr="002C459E" w:rsidRDefault="00B503FB" w:rsidP="00B503FB">
            <w:pPr>
              <w:pStyle w:val="ISOChange"/>
            </w:pPr>
            <w:r w:rsidRPr="002C459E">
              <w:t>Standardize both to reference ISO 10303-11:2004, Annex D.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51C78B3" w14:textId="0BC11EF8" w:rsidR="00B503FB" w:rsidRPr="002C459E" w:rsidRDefault="00B503FB" w:rsidP="00B503FB">
            <w:r>
              <w:t>RESOLVED (ed): standardized Annex H EXPRESS-G reference to ISO 10303-11:2004, Annex D.</w:t>
            </w:r>
          </w:p>
        </w:tc>
      </w:tr>
      <w:tr w:rsidR="00B503FB" w:rsidRPr="002C459E" w14:paraId="5C49F4F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5385935" w14:textId="24C7E101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t>US-</w:t>
            </w:r>
            <w:r w:rsidRPr="00E121F3">
              <w:rPr>
                <w:highlight w:val="yellow"/>
              </w:rPr>
              <w:t>50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DC333E0" w14:textId="744BBA08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4A9E841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Annex J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53FAADB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J.2 Para 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68A5199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36943B5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>Duplicate word and malformed sentence: 'which the description attribute in ISO 10303-21 syntax) is is indeed' — contains 'is is' and missing word 'is' in parenthetical.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8574A99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Change to 'which is the description attribute in ISO 10303-21 syntax) is indeed'.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7D5B33C" w14:textId="3FBAFA49" w:rsidR="00B503FB" w:rsidRPr="00E121F3" w:rsidRDefault="00B503FB" w:rsidP="00B503FB">
            <w:pPr>
              <w:pStyle w:val="ISOSecretObservations"/>
              <w:rPr>
                <w:highlight w:val="yellow"/>
              </w:rPr>
            </w:pPr>
            <w:r w:rsidRPr="00E121F3">
              <w:rPr>
                <w:highlight w:val="yellow"/>
              </w:rPr>
              <w:t xml:space="preserve">RESOLVED (ed): fixed 'is </w:t>
            </w:r>
            <w:proofErr w:type="spellStart"/>
            <w:r w:rsidRPr="00E121F3">
              <w:rPr>
                <w:highlight w:val="yellow"/>
              </w:rPr>
              <w:t>is</w:t>
            </w:r>
            <w:proofErr w:type="spellEnd"/>
            <w:r w:rsidRPr="00E121F3">
              <w:rPr>
                <w:highlight w:val="yellow"/>
              </w:rPr>
              <w:t xml:space="preserve"> indeed' to 'is indeed' in Annex J.2.</w:t>
            </w:r>
          </w:p>
        </w:tc>
      </w:tr>
      <w:tr w:rsidR="00B503FB" w:rsidRPr="002C459E" w14:paraId="0F4100A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C477E6D" w14:textId="10658050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t>US-</w:t>
            </w:r>
            <w:r w:rsidRPr="00E121F3">
              <w:rPr>
                <w:highlight w:val="yellow"/>
              </w:rPr>
              <w:t>51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DC9D524" w14:textId="182CB1B4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302B319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Annex J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9DAB02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J.5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0B65F45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F7190FD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>Typo: 'worplan' should be 'workplan'.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2D41939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Change 'worplan' to 'workplan'.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DD854FC" w14:textId="67914084" w:rsidR="00B503FB" w:rsidRPr="00E121F3" w:rsidRDefault="00B503FB" w:rsidP="00B503FB">
            <w:pPr>
              <w:pStyle w:val="ISOSecretObservations"/>
              <w:rPr>
                <w:highlight w:val="yellow"/>
              </w:rPr>
            </w:pPr>
            <w:r w:rsidRPr="00E121F3">
              <w:rPr>
                <w:highlight w:val="yellow"/>
              </w:rPr>
              <w:t>RESOLVED (ed): changed '</w:t>
            </w:r>
            <w:proofErr w:type="spellStart"/>
            <w:r w:rsidRPr="00E121F3">
              <w:rPr>
                <w:highlight w:val="yellow"/>
              </w:rPr>
              <w:t>worplan</w:t>
            </w:r>
            <w:proofErr w:type="spellEnd"/>
            <w:r w:rsidRPr="00E121F3">
              <w:rPr>
                <w:highlight w:val="yellow"/>
              </w:rPr>
              <w:t>' to 'workplan' in Annex J.5.</w:t>
            </w:r>
          </w:p>
        </w:tc>
      </w:tr>
      <w:tr w:rsidR="00B503FB" w:rsidRPr="002C459E" w14:paraId="48C754D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BC29428" w14:textId="186823DB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2BA90AF" w14:textId="05AA1658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A4D4E5C" w14:textId="77777777" w:rsidR="00B503FB" w:rsidRPr="002C459E" w:rsidRDefault="00B503FB" w:rsidP="00B503FB">
            <w:pPr>
              <w:pStyle w:val="ISOClause"/>
            </w:pPr>
            <w:r w:rsidRPr="002C459E">
              <w:t>Annex J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C3EF87" w14:textId="77777777" w:rsidR="00B503FB" w:rsidRPr="002C459E" w:rsidRDefault="00B503FB" w:rsidP="00B503FB">
            <w:pPr>
              <w:pStyle w:val="ISOParagraph"/>
            </w:pPr>
            <w:r w:rsidRPr="002C459E">
              <w:t>J.2-J.7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1C8B8D5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C676BFE" w14:textId="77777777" w:rsidR="00B503FB" w:rsidRPr="002C459E" w:rsidRDefault="00B503FB" w:rsidP="00B503FB">
            <w:pPr>
              <w:pStyle w:val="ISOComments"/>
            </w:pPr>
            <w:r w:rsidRPr="002C459E">
              <w:t>APPLICATION_PROTOCOL_DEFINITION in example data sets uses year 2018. This is inconsistent with the 2026 document date.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6A6B3FB" w14:textId="77777777" w:rsidR="00B503FB" w:rsidRPr="002C459E" w:rsidRDefault="00B503FB" w:rsidP="00B503FB">
            <w:pPr>
              <w:pStyle w:val="ISOChange"/>
            </w:pPr>
            <w:r w:rsidRPr="002C459E">
              <w:t>Update year in APPLICATION_PROTOCOL_DEFINITION to match publication year (2026).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453AAAB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6E7CBF6D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20E732E" w14:textId="502E3F0F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F657298" w14:textId="6927DA2D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1EA049E" w14:textId="77777777" w:rsidR="00B503FB" w:rsidRPr="002C459E" w:rsidRDefault="00B503FB" w:rsidP="00B503FB">
            <w:pPr>
              <w:pStyle w:val="ISOClause"/>
            </w:pPr>
            <w:r w:rsidRPr="002C459E">
              <w:t>Annex K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BFDB3E" w14:textId="77777777" w:rsidR="00B503FB" w:rsidRPr="002C459E" w:rsidRDefault="00B503FB" w:rsidP="00B503FB">
            <w:pPr>
              <w:pStyle w:val="ISOParagraph"/>
            </w:pPr>
            <w:r w:rsidRPr="002C459E">
              <w:t>K.3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04ABC0E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E1D3975" w14:textId="77777777" w:rsidR="00B503FB" w:rsidRPr="002C459E" w:rsidRDefault="00B503FB" w:rsidP="00B503FB">
            <w:pPr>
              <w:pStyle w:val="ISOComments"/>
            </w:pPr>
            <w:r w:rsidRPr="002C459E">
              <w:t>Cross-reference error: '&lt;A HREF="clause4.htm#ao-workpiece"&gt;Feedstop&lt;/a&gt;' — link text says 'Feedstop' but href points to '#ao-workpiece'. Copy-paste error.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2320537" w14:textId="77777777" w:rsidR="00B503FB" w:rsidRPr="002C459E" w:rsidRDefault="00B503FB" w:rsidP="00B503FB">
            <w:pPr>
              <w:pStyle w:val="ISOChange"/>
            </w:pPr>
            <w:r w:rsidRPr="002C459E">
              <w:t>Change href to 'clause4.htm#ao-feedstop'.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3FEBBF0" w14:textId="77777777" w:rsidR="00B503FB" w:rsidRPr="002C459E" w:rsidRDefault="00B503FB" w:rsidP="00B503FB"/>
        </w:tc>
      </w:tr>
      <w:tr w:rsidR="00B503FB" w:rsidRPr="002C459E" w14:paraId="6B321D2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2C8B641" w14:textId="78468700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904A69E" w14:textId="38E9D0A2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278CE6C" w14:textId="77777777" w:rsidR="00B503FB" w:rsidRPr="002C459E" w:rsidRDefault="00B503FB" w:rsidP="00B503FB">
            <w:pPr>
              <w:pStyle w:val="ISOClause"/>
            </w:pPr>
            <w:r w:rsidRPr="002C459E">
              <w:t>Annex K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F93C299" w14:textId="77777777" w:rsidR="00B503FB" w:rsidRPr="002C459E" w:rsidRDefault="00B503FB" w:rsidP="00B503FB">
            <w:pPr>
              <w:pStyle w:val="ISOParagraph"/>
            </w:pPr>
            <w:r w:rsidRPr="002C459E">
              <w:t>K.1.5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29D5EB8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A478B57" w14:textId="77777777" w:rsidR="00B503FB" w:rsidRPr="002C459E" w:rsidRDefault="00B503FB" w:rsidP="00B503FB">
            <w:pPr>
              <w:pStyle w:val="ISOComments"/>
            </w:pPr>
            <w:r w:rsidRPr="002C459E">
              <w:t>Grammar error: 'this have since been removed' — 'this' should be 'these' (referring to plural WR1 and WR2 rules).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5B961EC" w14:textId="77777777" w:rsidR="00B503FB" w:rsidRPr="002C459E" w:rsidRDefault="00B503FB" w:rsidP="00B503FB">
            <w:pPr>
              <w:pStyle w:val="ISOChange"/>
            </w:pPr>
            <w:r w:rsidRPr="002C459E">
              <w:t>Change 'this have' to 'these have'.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3EE61FF" w14:textId="77777777" w:rsidR="00B503FB" w:rsidRPr="002C459E" w:rsidRDefault="00B503FB" w:rsidP="00B503FB"/>
        </w:tc>
      </w:tr>
      <w:tr w:rsidR="00B503FB" w:rsidRPr="002C459E" w14:paraId="3D1A422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950667" w14:textId="2BAD5F96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C23A842" w14:textId="7CF599FC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EFADC24" w14:textId="77777777" w:rsidR="00B503FB" w:rsidRPr="002C459E" w:rsidRDefault="00B503FB" w:rsidP="00B503FB">
            <w:pPr>
              <w:pStyle w:val="ISOClause"/>
            </w:pPr>
            <w:r w:rsidRPr="002C459E">
              <w:t>Bibliography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8DC4E21" w14:textId="77777777" w:rsidR="00B503FB" w:rsidRPr="002C459E" w:rsidRDefault="00B503FB" w:rsidP="00B503FB">
            <w:pPr>
              <w:pStyle w:val="ISOParagraph"/>
            </w:pPr>
            <w:r w:rsidRPr="002C459E">
              <w:t>ISO 17295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6AE4E56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80006F1" w14:textId="77777777" w:rsidR="00B503FB" w:rsidRPr="002C459E" w:rsidRDefault="00B503FB" w:rsidP="00B503FB">
            <w:pPr>
              <w:pStyle w:val="ISOComments"/>
            </w:pPr>
            <w:r w:rsidRPr="002C459E">
              <w:t xml:space="preserve">Entry missing colon and date after standard number. All other entries follow pattern 'ISO </w:t>
            </w:r>
            <w:proofErr w:type="gramStart"/>
            <w:r w:rsidRPr="002C459E">
              <w:t>XXXXX:YYYY</w:t>
            </w:r>
            <w:proofErr w:type="gramEnd"/>
            <w:r w:rsidRPr="002C459E">
              <w:t>, Title'.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4173341" w14:textId="77777777" w:rsidR="00B503FB" w:rsidRPr="002C459E" w:rsidRDefault="00B503FB" w:rsidP="00B503FB">
            <w:pPr>
              <w:pStyle w:val="ISOChange"/>
            </w:pPr>
            <w:r w:rsidRPr="002C459E">
              <w:t xml:space="preserve">Add colon and publication year: 'ISO </w:t>
            </w:r>
            <w:proofErr w:type="gramStart"/>
            <w:r w:rsidRPr="002C459E">
              <w:t>17295:YYYY</w:t>
            </w:r>
            <w:proofErr w:type="gramEnd"/>
            <w:r w:rsidRPr="002C459E">
              <w:t>, ...'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9160713" w14:textId="77777777" w:rsidR="00B503FB" w:rsidRPr="002C459E" w:rsidRDefault="00B503FB" w:rsidP="00B503FB"/>
        </w:tc>
      </w:tr>
      <w:tr w:rsidR="00B503FB" w:rsidRPr="002C459E" w14:paraId="2335BAB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3690C11" w14:textId="4E27CFB7" w:rsidR="00B503FB" w:rsidRPr="00E121F3" w:rsidRDefault="00B503FB" w:rsidP="00B503FB">
            <w:pPr>
              <w:pStyle w:val="ISOMB"/>
              <w:rPr>
                <w:highlight w:val="yellow"/>
              </w:rPr>
            </w:pPr>
            <w:r w:rsidRPr="00E121F3">
              <w:rPr>
                <w:highlight w:val="yellow"/>
              </w:rPr>
              <w:lastRenderedPageBreak/>
              <w:t>US-</w:t>
            </w:r>
            <w:r w:rsidRPr="00E121F3">
              <w:rPr>
                <w:highlight w:val="yellow"/>
              </w:rPr>
              <w:t>56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000B49A" w14:textId="75214F28" w:rsidR="00B503FB" w:rsidRPr="00E121F3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61D5C47" w14:textId="77777777" w:rsidR="00B503FB" w:rsidRPr="00E121F3" w:rsidRDefault="00B503FB" w:rsidP="00B503FB">
            <w:pPr>
              <w:pStyle w:val="ISOClause"/>
              <w:rPr>
                <w:highlight w:val="yellow"/>
              </w:rPr>
            </w:pPr>
            <w:r w:rsidRPr="00E121F3">
              <w:rPr>
                <w:highlight w:val="yellow"/>
              </w:rPr>
              <w:t>Bibliography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F69CB95" w14:textId="77777777" w:rsidR="00B503FB" w:rsidRPr="00E121F3" w:rsidRDefault="00B503FB" w:rsidP="00B503FB">
            <w:pPr>
              <w:pStyle w:val="ISOParagraph"/>
              <w:rPr>
                <w:highlight w:val="yellow"/>
              </w:rPr>
            </w:pPr>
            <w:r w:rsidRPr="00E121F3">
              <w:rPr>
                <w:highlight w:val="yellow"/>
              </w:rPr>
              <w:t>ISO 10303-223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8B41163" w14:textId="77777777" w:rsidR="00B503FB" w:rsidRPr="00E121F3" w:rsidRDefault="00B503FB" w:rsidP="00B503FB">
            <w:pPr>
              <w:pStyle w:val="ISOCommType"/>
              <w:rPr>
                <w:highlight w:val="yellow"/>
              </w:rPr>
            </w:pPr>
            <w:r w:rsidRPr="00E121F3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F0BB8FD" w14:textId="77777777" w:rsidR="00B503FB" w:rsidRPr="00E121F3" w:rsidRDefault="00B503FB" w:rsidP="00B503FB">
            <w:pPr>
              <w:pStyle w:val="ISOComments"/>
              <w:rPr>
                <w:highlight w:val="yellow"/>
              </w:rPr>
            </w:pPr>
            <w:r w:rsidRPr="00E121F3">
              <w:rPr>
                <w:highlight w:val="yellow"/>
              </w:rPr>
              <w:t xml:space="preserve">Extra space before colon in subtitle: 'Application </w:t>
            </w:r>
            <w:proofErr w:type="gramStart"/>
            <w:r w:rsidRPr="00E121F3">
              <w:rPr>
                <w:highlight w:val="yellow"/>
              </w:rPr>
              <w:t>protocol :</w:t>
            </w:r>
            <w:proofErr w:type="gramEnd"/>
            <w:r w:rsidRPr="00E121F3">
              <w:rPr>
                <w:highlight w:val="yellow"/>
              </w:rPr>
              <w:t xml:space="preserve"> Exchange of design...' — inconsistent with all other entries.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FC49A54" w14:textId="77777777" w:rsidR="00B503FB" w:rsidRPr="00E121F3" w:rsidRDefault="00B503FB" w:rsidP="00B503FB">
            <w:pPr>
              <w:pStyle w:val="ISOChange"/>
              <w:rPr>
                <w:highlight w:val="yellow"/>
              </w:rPr>
            </w:pPr>
            <w:r w:rsidRPr="00E121F3">
              <w:rPr>
                <w:highlight w:val="yellow"/>
              </w:rPr>
              <w:t>Remove space before colon: 'Application protocol: Exchange of design...'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46148E2" w14:textId="5A631435" w:rsidR="00B503FB" w:rsidRPr="00E121F3" w:rsidRDefault="00B503FB" w:rsidP="00B503FB">
            <w:pPr>
              <w:rPr>
                <w:highlight w:val="yellow"/>
              </w:rPr>
            </w:pPr>
            <w:r w:rsidRPr="00E121F3">
              <w:rPr>
                <w:highlight w:val="yellow"/>
              </w:rPr>
              <w:t>RESOLVED (ed): removed space before colon in ISO 10303-223 bibliography entry.</w:t>
            </w:r>
          </w:p>
        </w:tc>
      </w:tr>
      <w:tr w:rsidR="00B503FB" w:rsidRPr="002C459E" w14:paraId="4F39AB0F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278486" w14:textId="06D5DFBE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57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13F15A" w14:textId="19E6A00E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1F0075" w14:textId="77777777" w:rsidR="00B503FB" w:rsidRPr="002C459E" w:rsidRDefault="00B503FB" w:rsidP="00B503FB">
            <w:pPr>
              <w:pStyle w:val="ISOClause"/>
            </w:pPr>
            <w:r w:rsidRPr="002C459E">
              <w:t>4.3.256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615E99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76E21A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CD0D70" w14:textId="77777777" w:rsidR="00B503FB" w:rsidRPr="002C459E" w:rsidRDefault="00B503FB" w:rsidP="00B503FB">
            <w:pPr>
              <w:pStyle w:val="ISOComments"/>
            </w:pPr>
            <w:r w:rsidRPr="002C459E">
              <w:t xml:space="preserve">The </w:t>
            </w:r>
            <w:proofErr w:type="spellStart"/>
            <w:r w:rsidRPr="002C459E">
              <w:t>product_view</w:t>
            </w:r>
            <w:proofErr w:type="spellEnd"/>
            <w:r w:rsidRPr="002C459E">
              <w:t xml:space="preserve"> twin should include a property describing the phase of the twin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893D41" w14:textId="77777777" w:rsidR="00B503FB" w:rsidRPr="002C459E" w:rsidRDefault="00B503FB" w:rsidP="00B503FB">
            <w:pPr>
              <w:pStyle w:val="ISOChange"/>
            </w:pPr>
            <w:r w:rsidRPr="002C459E">
              <w:t>Add property</w:t>
            </w:r>
          </w:p>
          <w:p w14:paraId="0AFFCFF7" w14:textId="77777777" w:rsidR="00B503FB" w:rsidRPr="002C459E" w:rsidRDefault="00B503FB" w:rsidP="00B503FB">
            <w:pPr>
              <w:pStyle w:val="ISOChange"/>
            </w:pPr>
            <w:r w:rsidRPr="002C459E">
              <w:t xml:space="preserve">Phase        </w:t>
            </w:r>
            <w:proofErr w:type="gramStart"/>
            <w:r w:rsidRPr="002C459E">
              <w:t xml:space="preserve">  :</w:t>
            </w:r>
            <w:proofErr w:type="gramEnd"/>
            <w:r w:rsidRPr="002C459E">
              <w:t xml:space="preserve">       </w:t>
            </w:r>
            <w:proofErr w:type="spellStart"/>
            <w:r w:rsidRPr="002C459E">
              <w:t>Manufacturing_stage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9F932" w14:textId="3E79BC83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4AABD377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644B9E" w14:textId="5750EEF2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58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B5DF31" w14:textId="3F96E991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4018C4" w14:textId="77777777" w:rsidR="00B503FB" w:rsidRPr="002C459E" w:rsidRDefault="00B503FB" w:rsidP="00B503FB">
            <w:pPr>
              <w:pStyle w:val="ISOClause"/>
            </w:pPr>
            <w:r w:rsidRPr="002C459E">
              <w:t>4.3.209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02F95D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251651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D5D75F" w14:textId="77777777" w:rsidR="00B503FB" w:rsidRPr="002C459E" w:rsidRDefault="00B503FB" w:rsidP="00B503FB">
            <w:pPr>
              <w:pStyle w:val="ISOComments"/>
            </w:pPr>
            <w:r w:rsidRPr="002C459E">
              <w:t xml:space="preserve">The </w:t>
            </w:r>
            <w:proofErr w:type="spellStart"/>
            <w:r w:rsidRPr="002C459E">
              <w:t>manufacturing_feature_twin</w:t>
            </w:r>
            <w:proofErr w:type="spellEnd"/>
            <w:r w:rsidRPr="002C459E">
              <w:t xml:space="preserve"> should include a property describing the phase of the twin. 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B44F53" w14:textId="77777777" w:rsidR="00B503FB" w:rsidRPr="002C459E" w:rsidRDefault="00B503FB" w:rsidP="00B503FB">
            <w:pPr>
              <w:pStyle w:val="ISOChange"/>
            </w:pPr>
            <w:r w:rsidRPr="002C459E">
              <w:t>Add property</w:t>
            </w:r>
          </w:p>
          <w:p w14:paraId="4E53E7A3" w14:textId="77777777" w:rsidR="00B503FB" w:rsidRPr="002C459E" w:rsidRDefault="00B503FB" w:rsidP="00B503FB">
            <w:pPr>
              <w:pStyle w:val="ISOChange"/>
            </w:pPr>
            <w:r w:rsidRPr="002C459E">
              <w:t xml:space="preserve">Phase        </w:t>
            </w:r>
            <w:proofErr w:type="gramStart"/>
            <w:r w:rsidRPr="002C459E">
              <w:t xml:space="preserve">  :</w:t>
            </w:r>
            <w:proofErr w:type="gramEnd"/>
            <w:r w:rsidRPr="002C459E">
              <w:t xml:space="preserve">       </w:t>
            </w:r>
            <w:proofErr w:type="spellStart"/>
            <w:r w:rsidRPr="002C459E">
              <w:t>Manufacturing_stage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A32CF" w14:textId="2783D69A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4FECD98C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DC52C6" w14:textId="2503EF42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59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047E6" w14:textId="1B8B2729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B337D1" w14:textId="77777777" w:rsidR="00B503FB" w:rsidRPr="002C459E" w:rsidRDefault="00B503FB" w:rsidP="00B503FB">
            <w:pPr>
              <w:pStyle w:val="ISOClause"/>
            </w:pPr>
            <w:r w:rsidRPr="002C459E">
              <w:t>4.3.234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71311A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75AD07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7BC5AE" w14:textId="77777777" w:rsidR="00B503FB" w:rsidRPr="002C459E" w:rsidRDefault="00B503FB" w:rsidP="00B503FB">
            <w:pPr>
              <w:pStyle w:val="ISOComments"/>
            </w:pPr>
            <w:proofErr w:type="spellStart"/>
            <w:r w:rsidRPr="002C459E">
              <w:t>Phase_history</w:t>
            </w:r>
            <w:proofErr w:type="spellEnd"/>
            <w:r w:rsidRPr="002C459E">
              <w:t xml:space="preserve"> should be </w:t>
            </w:r>
            <w:proofErr w:type="gramStart"/>
            <w:r w:rsidRPr="002C459E">
              <w:t>feature</w:t>
            </w:r>
            <w:proofErr w:type="gramEnd"/>
            <w:r w:rsidRPr="002C459E">
              <w:t xml:space="preserve"> </w:t>
            </w:r>
            <w:proofErr w:type="gramStart"/>
            <w:r w:rsidRPr="002C459E">
              <w:t>history..</w:t>
            </w:r>
            <w:proofErr w:type="gramEnd"/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5B596A" w14:textId="77777777" w:rsidR="00B503FB" w:rsidRPr="002C459E" w:rsidRDefault="00B503FB" w:rsidP="00B503FB">
            <w:pPr>
              <w:pStyle w:val="ISOChange"/>
            </w:pPr>
            <w:r w:rsidRPr="002C459E">
              <w:t xml:space="preserve">Rename </w:t>
            </w:r>
            <w:proofErr w:type="spellStart"/>
            <w:r w:rsidRPr="002C459E">
              <w:t>Phase_history</w:t>
            </w:r>
            <w:proofErr w:type="spellEnd"/>
            <w:r w:rsidRPr="002C459E">
              <w:t xml:space="preserve"> to </w:t>
            </w:r>
            <w:proofErr w:type="spellStart"/>
            <w:r w:rsidRPr="002C459E">
              <w:t>Feature_history</w:t>
            </w:r>
            <w:proofErr w:type="spellEnd"/>
            <w:r w:rsidRPr="002C459E">
              <w:t xml:space="preserve"> and remove the phase property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1E9A2" w14:textId="4E82F6BF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4BAD2AC1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62A6B3" w14:textId="347BCCF3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60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A20EDE" w14:textId="446A0E4F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2165CB" w14:textId="77777777" w:rsidR="00B503FB" w:rsidRPr="002C459E" w:rsidRDefault="00B503FB" w:rsidP="00B503FB">
            <w:pPr>
              <w:pStyle w:val="ISOClause"/>
            </w:pPr>
            <w:r w:rsidRPr="002C459E">
              <w:t>4.3.285.4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4ADC10" w14:textId="77777777" w:rsidR="00B503FB" w:rsidRPr="002C459E" w:rsidRDefault="00B503FB" w:rsidP="00B503FB">
            <w:pPr>
              <w:pStyle w:val="ISOParagraph"/>
            </w:pPr>
            <w:r w:rsidRPr="002C459E">
              <w:t>Body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E917F1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48795A" w14:textId="77777777" w:rsidR="00B503FB" w:rsidRPr="002C459E" w:rsidRDefault="00B503FB" w:rsidP="00B503FB">
            <w:pPr>
              <w:pStyle w:val="ISOComments"/>
            </w:pPr>
            <w:r w:rsidRPr="002C459E">
              <w:t>The coordinate system of the layer should be defined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6454D3" w14:textId="77777777" w:rsidR="00B503FB" w:rsidRPr="002C459E" w:rsidRDefault="00B503FB" w:rsidP="00B503FB">
            <w:pPr>
              <w:pStyle w:val="ISOChange"/>
            </w:pPr>
            <w:r w:rsidRPr="002C459E">
              <w:t>Append “in the coordinate system of the assembly” to the definition.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7087A" w14:textId="1140E7B7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00F065B5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4E004F" w14:textId="7BF62937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61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6EBA81" w14:textId="33B3D24E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F5BE9A" w14:textId="77777777" w:rsidR="00B503FB" w:rsidRPr="002C459E" w:rsidRDefault="00B503FB" w:rsidP="00B503FB">
            <w:pPr>
              <w:pStyle w:val="ISOClause"/>
            </w:pPr>
            <w:r w:rsidRPr="002C459E">
              <w:t>4.3.256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9E0EAE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A62943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ge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89D983" w14:textId="77777777" w:rsidR="00B503FB" w:rsidRPr="002C459E" w:rsidRDefault="00B503FB" w:rsidP="00B503FB">
            <w:pPr>
              <w:pStyle w:val="ISOComments"/>
            </w:pPr>
            <w:r w:rsidRPr="002C459E">
              <w:t>Manufacturing prototype is too general?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6A5F31" w14:textId="77777777" w:rsidR="00B503FB" w:rsidRPr="002C459E" w:rsidRDefault="00B503FB" w:rsidP="00B503FB">
            <w:pPr>
              <w:pStyle w:val="ISOChange"/>
            </w:pPr>
            <w:r w:rsidRPr="002C459E">
              <w:t>Change name to “</w:t>
            </w:r>
            <w:proofErr w:type="spellStart"/>
            <w:r w:rsidRPr="002C459E">
              <w:t>used_prototype</w:t>
            </w:r>
            <w:proofErr w:type="spellEnd"/>
            <w:r w:rsidRPr="002C459E">
              <w:t>” to indicate this is the item used as the product.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A428" w14:textId="0206014B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42E9CD3A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7A75B2" w14:textId="3A34DFA3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62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01F631" w14:textId="1497B981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4EBAE9" w14:textId="77777777" w:rsidR="00B503FB" w:rsidRPr="002C459E" w:rsidRDefault="00B503FB" w:rsidP="00B503FB">
            <w:pPr>
              <w:pStyle w:val="ISOClause"/>
            </w:pPr>
            <w:r w:rsidRPr="002C459E">
              <w:t>4.3.246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655DAC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7984F" w14:textId="77777777" w:rsidR="00B503FB" w:rsidRPr="002C459E" w:rsidRDefault="00B503FB" w:rsidP="00B503FB">
            <w:pPr>
              <w:pStyle w:val="ISOCommType"/>
            </w:pPr>
            <w:r w:rsidRPr="002C459E">
              <w:t>Ge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2AB5E3" w14:textId="77777777" w:rsidR="00B503FB" w:rsidRPr="002C459E" w:rsidRDefault="00B503FB" w:rsidP="00B503FB">
            <w:pPr>
              <w:pStyle w:val="ISOComments"/>
            </w:pPr>
            <w:r w:rsidRPr="002C459E">
              <w:t>Supplier prototype is confusing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909F3B" w14:textId="77777777" w:rsidR="00B503FB" w:rsidRPr="002C459E" w:rsidRDefault="00B503FB" w:rsidP="00B503FB">
            <w:pPr>
              <w:pStyle w:val="ISOChange"/>
            </w:pPr>
            <w:r w:rsidRPr="002C459E">
              <w:t>Change name to “</w:t>
            </w:r>
            <w:proofErr w:type="spellStart"/>
            <w:r w:rsidRPr="002C459E">
              <w:t>planned_prototype</w:t>
            </w:r>
            <w:proofErr w:type="spellEnd"/>
            <w:r w:rsidRPr="002C459E">
              <w:t>” to indicate this is the planned item for the product.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96523" w14:textId="3B6C5B5C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789E324E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72F7EC" w14:textId="4B1D3C82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63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9DE802" w14:textId="1BB44210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DA754F" w14:textId="77777777" w:rsidR="00B503FB" w:rsidRPr="002C459E" w:rsidRDefault="00B503FB" w:rsidP="00B503FB">
            <w:pPr>
              <w:pStyle w:val="ISOClause"/>
            </w:pPr>
            <w:r w:rsidRPr="002C459E">
              <w:t>4.3.246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D336B5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E6A3E1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29DEAF" w14:textId="77777777" w:rsidR="00B503FB" w:rsidRPr="002C459E" w:rsidRDefault="00B503FB" w:rsidP="00B503FB">
            <w:pPr>
              <w:pStyle w:val="ISOComments"/>
            </w:pPr>
            <w:r w:rsidRPr="002C459E">
              <w:t>Designed prototype is missing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50A149" w14:textId="77777777" w:rsidR="00B503FB" w:rsidRPr="002C459E" w:rsidRDefault="00B503FB" w:rsidP="00B503FB">
            <w:pPr>
              <w:pStyle w:val="ISOChange"/>
            </w:pPr>
            <w:r w:rsidRPr="002C459E">
              <w:t>Add property for the “</w:t>
            </w:r>
            <w:proofErr w:type="spellStart"/>
            <w:r w:rsidRPr="002C459E">
              <w:t>designed_prototype</w:t>
            </w:r>
            <w:proofErr w:type="spellEnd"/>
            <w:r w:rsidRPr="002C459E">
              <w:t>” to show the as-designed item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852D3" w14:textId="46F9AC58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27746F5C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FCC961" w14:textId="5677522F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64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C66F91" w14:textId="6D571C21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2B30C01" w14:textId="77777777" w:rsidR="00B503FB" w:rsidRPr="002C459E" w:rsidRDefault="00B503FB" w:rsidP="00B503FB">
            <w:pPr>
              <w:pStyle w:val="ISOClause"/>
            </w:pPr>
            <w:r w:rsidRPr="002C459E">
              <w:t>4.3.308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E065A4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A83844" w14:textId="77777777" w:rsidR="00B503FB" w:rsidRPr="002C459E" w:rsidRDefault="00B503FB" w:rsidP="00B503FB">
            <w:pPr>
              <w:pStyle w:val="ISOCommType"/>
            </w:pPr>
            <w:r w:rsidRPr="002C459E">
              <w:t>Ge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8373ED" w14:textId="77777777" w:rsidR="00B503FB" w:rsidRPr="002C459E" w:rsidRDefault="00B503FB" w:rsidP="00B503FB">
            <w:pPr>
              <w:pStyle w:val="ISOComments"/>
            </w:pPr>
            <w:r w:rsidRPr="002C459E">
              <w:t xml:space="preserve">The description </w:t>
            </w:r>
            <w:proofErr w:type="spellStart"/>
            <w:r w:rsidRPr="002C459E">
              <w:t>Added_cost</w:t>
            </w:r>
            <w:proofErr w:type="spellEnd"/>
            <w:r w:rsidRPr="002C459E">
              <w:t xml:space="preserve"> is too general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03222A" w14:textId="77777777" w:rsidR="00B503FB" w:rsidRPr="002C459E" w:rsidRDefault="00B503FB" w:rsidP="00B503FB">
            <w:pPr>
              <w:pStyle w:val="ISOChange"/>
            </w:pPr>
            <w:r w:rsidRPr="002C459E">
              <w:t xml:space="preserve">Change </w:t>
            </w:r>
            <w:proofErr w:type="spellStart"/>
            <w:r w:rsidRPr="002C459E">
              <w:t>added_cost</w:t>
            </w:r>
            <w:proofErr w:type="spellEnd"/>
            <w:r w:rsidRPr="002C459E">
              <w:t xml:space="preserve"> to </w:t>
            </w:r>
            <w:proofErr w:type="spellStart"/>
            <w:r w:rsidRPr="002C459E">
              <w:t>added_wear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281A6" w14:textId="7355873B" w:rsidR="00B503FB" w:rsidRPr="002C459E" w:rsidRDefault="00B503FB" w:rsidP="00B503FB">
            <w:r w:rsidRPr="002C459E">
              <w:t>DJO/MH sort out understanding</w:t>
            </w:r>
          </w:p>
        </w:tc>
      </w:tr>
      <w:tr w:rsidR="00B503FB" w:rsidRPr="002C459E" w14:paraId="10975B37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E0DCC9" w14:textId="0B07E046" w:rsidR="00B503FB" w:rsidRPr="002C459E" w:rsidRDefault="00B503FB" w:rsidP="00B503FB">
            <w:pPr>
              <w:pStyle w:val="ISOMB"/>
            </w:pPr>
            <w:r w:rsidRPr="002C459E">
              <w:t>US-</w:t>
            </w:r>
            <w:r w:rsidRPr="002C459E">
              <w:t>65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82E5FC" w14:textId="41DF004B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BDBBA8" w14:textId="77777777" w:rsidR="00B503FB" w:rsidRPr="002C459E" w:rsidRDefault="00B503FB" w:rsidP="00B503FB">
            <w:pPr>
              <w:pStyle w:val="ISOClause"/>
            </w:pPr>
            <w:r w:rsidRPr="002C459E">
              <w:t>4.3.40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D4DDF7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5446EF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3248EA" w14:textId="77777777" w:rsidR="00B503FB" w:rsidRPr="002C459E" w:rsidRDefault="00B503FB" w:rsidP="00B503FB">
            <w:pPr>
              <w:pStyle w:val="ISOComments"/>
            </w:pPr>
            <w:r w:rsidRPr="002C459E">
              <w:t>Add an attribute to restrict processing of the identification to intervals other than 1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243038" w14:textId="77777777" w:rsidR="00B503FB" w:rsidRPr="002C459E" w:rsidRDefault="00B503FB" w:rsidP="00B503FB">
            <w:pPr>
              <w:pStyle w:val="ISOChange"/>
            </w:pPr>
            <w:r w:rsidRPr="002C459E">
              <w:t>Add Interval OPTIONAL INTEGER to describe frequency of processing with 1 being the default and 2 meaning the process is executed on every other layer</w:t>
            </w:r>
          </w:p>
          <w:p w14:paraId="0A5AADE3" w14:textId="77777777" w:rsidR="00B503FB" w:rsidRPr="002C459E" w:rsidRDefault="00B503FB" w:rsidP="00B503FB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51926" w14:textId="77777777" w:rsidR="00B503FB" w:rsidRPr="002C459E" w:rsidRDefault="00B503FB" w:rsidP="00B503FB">
            <w:r w:rsidRPr="002C459E">
              <w:t>What is an interval?</w:t>
            </w:r>
          </w:p>
          <w:p w14:paraId="53CD9343" w14:textId="59327C57" w:rsidR="00B503FB" w:rsidRPr="002C459E" w:rsidRDefault="00B503FB" w:rsidP="00B503FB">
            <w:r w:rsidRPr="002C459E">
              <w:t>ID is used by a region, which can identify layer</w:t>
            </w:r>
          </w:p>
        </w:tc>
      </w:tr>
      <w:tr w:rsidR="00B503FB" w:rsidRPr="002C459E" w14:paraId="71D847DF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9319B6" w14:textId="59F5B391" w:rsidR="00B503FB" w:rsidRPr="002C459E" w:rsidRDefault="00B503FB" w:rsidP="00B503FB">
            <w:pPr>
              <w:pStyle w:val="ISOMB"/>
            </w:pPr>
            <w:r w:rsidRPr="002C459E">
              <w:lastRenderedPageBreak/>
              <w:t>US-</w:t>
            </w:r>
            <w:r w:rsidRPr="002C459E">
              <w:t>66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4E0E98" w14:textId="231B2313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92AEE4" w14:textId="77777777" w:rsidR="00B503FB" w:rsidRPr="002C459E" w:rsidRDefault="00B503FB" w:rsidP="00B503FB">
            <w:pPr>
              <w:pStyle w:val="ISOClause"/>
            </w:pPr>
            <w:r w:rsidRPr="002C459E">
              <w:t>4.3.40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4C3A37" w14:textId="77777777" w:rsidR="00B503FB" w:rsidRPr="002C459E" w:rsidRDefault="00B503FB" w:rsidP="00B503FB">
            <w:pPr>
              <w:pStyle w:val="ISOParagraph"/>
            </w:pPr>
            <w:r w:rsidRPr="002C459E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624492" w14:textId="77777777" w:rsidR="00B503FB" w:rsidRPr="002C459E" w:rsidRDefault="00B503FB" w:rsidP="00B503FB">
            <w:pPr>
              <w:pStyle w:val="ISOCommType"/>
            </w:pPr>
            <w:proofErr w:type="spellStart"/>
            <w:r w:rsidRPr="002C459E">
              <w:t>Te</w:t>
            </w:r>
            <w:proofErr w:type="spellEnd"/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ED60CA" w14:textId="77777777" w:rsidR="00B503FB" w:rsidRPr="002C459E" w:rsidRDefault="00B503FB" w:rsidP="00B503FB">
            <w:pPr>
              <w:pStyle w:val="ISOComments"/>
            </w:pPr>
            <w:r w:rsidRPr="002C459E">
              <w:t xml:space="preserve">Restrict processing of the </w:t>
            </w:r>
            <w:proofErr w:type="spellStart"/>
            <w:r w:rsidRPr="002C459E">
              <w:t>identrification</w:t>
            </w:r>
            <w:proofErr w:type="spellEnd"/>
            <w:r w:rsidRPr="002C459E">
              <w:t xml:space="preserve"> to an area within a closed curve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A717BA" w14:textId="77777777" w:rsidR="00B503FB" w:rsidRPr="002C459E" w:rsidRDefault="00B503FB" w:rsidP="00B503FB">
            <w:pPr>
              <w:pStyle w:val="ISOChange"/>
            </w:pPr>
            <w:proofErr w:type="spellStart"/>
            <w:r w:rsidRPr="002C459E">
              <w:t>restricted_</w:t>
            </w:r>
            <w:proofErr w:type="gramStart"/>
            <w:r w:rsidRPr="002C459E">
              <w:t>to</w:t>
            </w:r>
            <w:proofErr w:type="spellEnd"/>
            <w:r w:rsidRPr="002C459E">
              <w:t xml:space="preserve">  :</w:t>
            </w:r>
            <w:proofErr w:type="gramEnd"/>
            <w:r w:rsidRPr="002C459E">
              <w:t xml:space="preserve"> </w:t>
            </w:r>
            <w:proofErr w:type="spellStart"/>
            <w:r w:rsidRPr="002C459E">
              <w:t>closed_composite_curve</w:t>
            </w:r>
            <w:proofErr w:type="spellEnd"/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5F518" w14:textId="5BC663FF" w:rsidR="00B503FB" w:rsidRPr="002C459E" w:rsidRDefault="00B503FB" w:rsidP="00B503FB">
            <w:pPr>
              <w:pStyle w:val="ISOSecretObservations"/>
            </w:pPr>
            <w:r w:rsidRPr="002C459E">
              <w:t>Does this come in through small/large Area element?</w:t>
            </w:r>
          </w:p>
        </w:tc>
      </w:tr>
      <w:tr w:rsidR="00B503FB" w:rsidRPr="002C459E" w14:paraId="41739E86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DA06253" w14:textId="217DC5B1" w:rsidR="00B503FB" w:rsidRPr="002C459E" w:rsidRDefault="00B503FB" w:rsidP="00B503FB">
            <w:pPr>
              <w:pStyle w:val="ISOMB"/>
            </w:pPr>
            <w:r w:rsidRPr="002C459E">
              <w:rPr>
                <w:lang w:val="en-US"/>
              </w:rPr>
              <w:t>SE</w:t>
            </w:r>
            <w:r>
              <w:rPr>
                <w:lang w:val="en-US"/>
              </w:rPr>
              <w:t>-1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CE8FB13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0F4B130" w14:textId="77777777" w:rsidR="00B503FB" w:rsidRPr="002C459E" w:rsidRDefault="00B503FB" w:rsidP="00B503FB">
            <w:pPr>
              <w:rPr>
                <w:lang w:val="sv-SE"/>
              </w:rPr>
            </w:pPr>
            <w:r w:rsidRPr="002C459E">
              <w:rPr>
                <w:lang w:val="sv-SE"/>
              </w:rPr>
              <w:t>5.1.8.15.5</w:t>
            </w:r>
          </w:p>
          <w:p w14:paraId="263E5B80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14907E7" w14:textId="77777777" w:rsidR="00B503FB" w:rsidRPr="002C459E" w:rsidRDefault="00B503FB" w:rsidP="00B503FB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9C110EC" w14:textId="77777777" w:rsidR="00B503FB" w:rsidRPr="002C459E" w:rsidRDefault="00B503FB" w:rsidP="00B503FB">
            <w:proofErr w:type="spellStart"/>
            <w:r w:rsidRPr="002C459E">
              <w:t>te</w:t>
            </w:r>
            <w:proofErr w:type="spellEnd"/>
          </w:p>
          <w:p w14:paraId="6EB2E5B4" w14:textId="77777777" w:rsidR="00B503FB" w:rsidRPr="002C459E" w:rsidRDefault="00B503FB" w:rsidP="00B503FB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0231E87" w14:textId="77777777" w:rsidR="00B503FB" w:rsidRPr="002C459E" w:rsidRDefault="00B503FB" w:rsidP="00B503FB">
            <w:proofErr w:type="spellStart"/>
            <w:r w:rsidRPr="002C459E">
              <w:t>cross_section_area_parameters</w:t>
            </w:r>
            <w:proofErr w:type="spellEnd"/>
            <w:r w:rsidRPr="002C459E">
              <w:t xml:space="preserve"> is mapped to be represented as seven-dimensional curve which is not supported by ISO 10303-42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E570FDD" w14:textId="77777777" w:rsidR="00B503FB" w:rsidRPr="002C459E" w:rsidRDefault="00B503FB" w:rsidP="00B503FB">
            <w:r w:rsidRPr="002C459E">
              <w:t>Develop a solution</w:t>
            </w:r>
          </w:p>
          <w:p w14:paraId="2D085D90" w14:textId="77777777" w:rsidR="00B503FB" w:rsidRPr="002C459E" w:rsidRDefault="00B503FB" w:rsidP="00B503FB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4FA33B5" w14:textId="77777777" w:rsidR="00B503FB" w:rsidRPr="002C459E" w:rsidRDefault="00B503FB" w:rsidP="00B503FB">
            <w:r w:rsidRPr="002C459E">
              <w:t xml:space="preserve">Bounded curves are defined to use cartesian point which is limited to 3 </w:t>
            </w:r>
            <w:proofErr w:type="gramStart"/>
            <w:r w:rsidRPr="002C459E">
              <w:t>space</w:t>
            </w:r>
            <w:proofErr w:type="gramEnd"/>
            <w:r w:rsidRPr="002C459E">
              <w:t>.  Part 42 issue.</w:t>
            </w:r>
          </w:p>
          <w:p w14:paraId="7D9E6AC9" w14:textId="77777777" w:rsidR="00B503FB" w:rsidRPr="002C459E" w:rsidRDefault="00B503FB" w:rsidP="00B503FB">
            <w:r w:rsidRPr="002C459E">
              <w:t>Possible to use collection of 1d curves?</w:t>
            </w:r>
          </w:p>
        </w:tc>
      </w:tr>
      <w:tr w:rsidR="00B503FB" w:rsidRPr="002C459E" w14:paraId="4CCC2271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48336E" w14:textId="6BBA3E86" w:rsidR="00B503FB" w:rsidRPr="001B3E9C" w:rsidRDefault="00B503FB" w:rsidP="00B503FB">
            <w:pPr>
              <w:pStyle w:val="ISOMB"/>
              <w:rPr>
                <w:highlight w:val="yellow"/>
              </w:rPr>
            </w:pPr>
            <w:r w:rsidRPr="001B3E9C">
              <w:rPr>
                <w:highlight w:val="yellow"/>
                <w:lang w:val="en-US"/>
              </w:rPr>
              <w:t>SE</w:t>
            </w:r>
            <w:r w:rsidRPr="001B3E9C">
              <w:rPr>
                <w:highlight w:val="yellow"/>
              </w:rPr>
              <w:t>-2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8EA0C4D" w14:textId="77777777" w:rsidR="00B503FB" w:rsidRPr="001B3E9C" w:rsidRDefault="00B503FB" w:rsidP="00B503FB">
            <w:pPr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5E6E43A" w14:textId="77777777" w:rsidR="00B503FB" w:rsidRPr="001B3E9C" w:rsidRDefault="00B503FB" w:rsidP="00B503FB">
            <w:pPr>
              <w:rPr>
                <w:highlight w:val="yellow"/>
              </w:rPr>
            </w:pPr>
            <w:r w:rsidRPr="001B3E9C">
              <w:rPr>
                <w:highlight w:val="yellow"/>
              </w:rPr>
              <w:t>4</w:t>
            </w:r>
          </w:p>
          <w:p w14:paraId="45CE6175" w14:textId="77777777" w:rsidR="00B503FB" w:rsidRPr="001B3E9C" w:rsidRDefault="00B503FB" w:rsidP="00B503FB">
            <w:pPr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7D9DEC" w14:textId="77777777" w:rsidR="00B503FB" w:rsidRPr="001B3E9C" w:rsidRDefault="00B503FB" w:rsidP="00B503FB">
            <w:pPr>
              <w:rPr>
                <w:highlight w:val="yellow"/>
              </w:rPr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320271A" w14:textId="77777777" w:rsidR="00B503FB" w:rsidRPr="001B3E9C" w:rsidRDefault="00B503FB" w:rsidP="00B503FB">
            <w:pPr>
              <w:rPr>
                <w:highlight w:val="yellow"/>
              </w:rPr>
            </w:pPr>
            <w:proofErr w:type="spellStart"/>
            <w:r w:rsidRPr="001B3E9C">
              <w:rPr>
                <w:highlight w:val="yellow"/>
              </w:rPr>
              <w:t>te</w:t>
            </w:r>
            <w:proofErr w:type="spellEnd"/>
            <w:r w:rsidRPr="001B3E9C">
              <w:rPr>
                <w:highlight w:val="yellow"/>
              </w:rPr>
              <w:t>/ed</w:t>
            </w:r>
          </w:p>
          <w:p w14:paraId="0388C50D" w14:textId="77777777" w:rsidR="00B503FB" w:rsidRPr="001B3E9C" w:rsidRDefault="00B503FB" w:rsidP="00B503FB">
            <w:pPr>
              <w:rPr>
                <w:highlight w:val="yellow"/>
              </w:rPr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0FC2478" w14:textId="77777777" w:rsidR="00B503FB" w:rsidRPr="001B3E9C" w:rsidRDefault="00B503FB" w:rsidP="00B503FB">
            <w:pPr>
              <w:rPr>
                <w:highlight w:val="yellow"/>
              </w:rPr>
            </w:pPr>
            <w:r w:rsidRPr="001B3E9C">
              <w:rPr>
                <w:highlight w:val="yellow"/>
              </w:rPr>
              <w:t>There are 7 occurrences of the word "</w:t>
            </w:r>
            <w:proofErr w:type="spellStart"/>
            <w:r w:rsidRPr="001B3E9C">
              <w:rPr>
                <w:highlight w:val="yellow"/>
              </w:rPr>
              <w:t>maximim</w:t>
            </w:r>
            <w:proofErr w:type="spellEnd"/>
            <w:r w:rsidRPr="001B3E9C">
              <w:rPr>
                <w:highlight w:val="yellow"/>
              </w:rPr>
              <w:t>”.</w:t>
            </w:r>
          </w:p>
          <w:p w14:paraId="540FE886" w14:textId="77777777" w:rsidR="00B503FB" w:rsidRPr="001B3E9C" w:rsidRDefault="00B503FB" w:rsidP="00B503FB">
            <w:pPr>
              <w:rPr>
                <w:highlight w:val="yellow"/>
              </w:rPr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1583E94" w14:textId="77777777" w:rsidR="00B503FB" w:rsidRPr="001B3E9C" w:rsidRDefault="00B503FB" w:rsidP="00B503FB">
            <w:pPr>
              <w:rPr>
                <w:highlight w:val="yellow"/>
              </w:rPr>
            </w:pPr>
            <w:r w:rsidRPr="001B3E9C">
              <w:rPr>
                <w:highlight w:val="yellow"/>
              </w:rPr>
              <w:t>Change to "maximum".</w:t>
            </w:r>
          </w:p>
          <w:p w14:paraId="31656020" w14:textId="77777777" w:rsidR="00B503FB" w:rsidRPr="001B3E9C" w:rsidRDefault="00B503FB" w:rsidP="00B503FB">
            <w:pPr>
              <w:rPr>
                <w:highlight w:val="yellow"/>
              </w:rPr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925737C" w14:textId="26DEAD54" w:rsidR="00B503FB" w:rsidRPr="001B3E9C" w:rsidRDefault="00B503FB" w:rsidP="00B503FB">
            <w:pPr>
              <w:rPr>
                <w:highlight w:val="yellow"/>
              </w:rPr>
            </w:pPr>
            <w:r w:rsidRPr="001B3E9C">
              <w:rPr>
                <w:highlight w:val="yellow"/>
              </w:rPr>
              <w:t>RESOLVED (ed): changed all 7 occurrences of '</w:t>
            </w:r>
            <w:proofErr w:type="spellStart"/>
            <w:r w:rsidRPr="001B3E9C">
              <w:rPr>
                <w:highlight w:val="yellow"/>
              </w:rPr>
              <w:t>maximim</w:t>
            </w:r>
            <w:proofErr w:type="spellEnd"/>
            <w:r w:rsidRPr="001B3E9C">
              <w:rPr>
                <w:highlight w:val="yellow"/>
              </w:rPr>
              <w:t>' to 'maximum' in Clause 4.</w:t>
            </w:r>
          </w:p>
        </w:tc>
      </w:tr>
      <w:tr w:rsidR="00B503FB" w:rsidRPr="002C459E" w14:paraId="351F0C72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0F01C84" w14:textId="181C5FEF" w:rsidR="00B503FB" w:rsidRPr="002C459E" w:rsidRDefault="00B503FB" w:rsidP="00B503FB">
            <w:pPr>
              <w:pStyle w:val="ISOMB"/>
            </w:pPr>
            <w:r w:rsidRPr="002C459E">
              <w:rPr>
                <w:lang w:val="en-US"/>
              </w:rPr>
              <w:t>SE</w:t>
            </w:r>
            <w:r>
              <w:t>-3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682C45A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1B386B6" w14:textId="77777777" w:rsidR="00B503FB" w:rsidRPr="002C459E" w:rsidRDefault="00B503FB" w:rsidP="00B503FB">
            <w:pPr>
              <w:rPr>
                <w:lang w:val="sv-SE"/>
              </w:rPr>
            </w:pPr>
            <w:r w:rsidRPr="002C459E">
              <w:rPr>
                <w:lang w:val="sv-SE"/>
              </w:rPr>
              <w:t>5.2.6.11</w:t>
            </w:r>
          </w:p>
          <w:p w14:paraId="0F43E20A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A435F18" w14:textId="77777777" w:rsidR="00B503FB" w:rsidRPr="002C459E" w:rsidRDefault="00B503FB" w:rsidP="00B503FB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A3DDCE" w14:textId="77777777" w:rsidR="00B503FB" w:rsidRPr="002C459E" w:rsidRDefault="00B503FB" w:rsidP="00B503FB">
            <w:proofErr w:type="spellStart"/>
            <w:r w:rsidRPr="002C459E">
              <w:t>te</w:t>
            </w:r>
            <w:proofErr w:type="spellEnd"/>
          </w:p>
          <w:p w14:paraId="3A81099E" w14:textId="77777777" w:rsidR="00B503FB" w:rsidRPr="002C459E" w:rsidRDefault="00B503FB" w:rsidP="00B503FB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35ACDD1" w14:textId="77777777" w:rsidR="00B503FB" w:rsidRPr="002C459E" w:rsidRDefault="00B503FB" w:rsidP="00B503FB">
            <w:r w:rsidRPr="002C459E">
              <w:t xml:space="preserve">Group qualifier needed in return statement in FUNCTION </w:t>
            </w:r>
            <w:proofErr w:type="spellStart"/>
            <w:r w:rsidRPr="002C459E">
              <w:t>verify_ballnose_endmill_dimensions</w:t>
            </w:r>
            <w:proofErr w:type="spellEnd"/>
            <w:r w:rsidRPr="002C459E">
              <w:t>.</w:t>
            </w:r>
          </w:p>
          <w:p w14:paraId="4D966F1E" w14:textId="77777777" w:rsidR="00B503FB" w:rsidRPr="002C459E" w:rsidRDefault="00B503FB" w:rsidP="00B503FB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F31A17A" w14:textId="77777777" w:rsidR="00B503FB" w:rsidRPr="002C459E" w:rsidRDefault="00B503FB" w:rsidP="00B503FB">
            <w:r w:rsidRPr="002C459E">
              <w:t xml:space="preserve">Change </w:t>
            </w:r>
          </w:p>
          <w:p w14:paraId="4E0C750D" w14:textId="77777777" w:rsidR="00B503FB" w:rsidRPr="002C459E" w:rsidRDefault="00B503FB" w:rsidP="00B503FB">
            <w:r w:rsidRPr="002C459E">
              <w:t>(</w:t>
            </w:r>
            <w:proofErr w:type="gramStart"/>
            <w:r w:rsidRPr="002C459E">
              <w:t>rads[</w:t>
            </w:r>
            <w:proofErr w:type="gramEnd"/>
            <w:r w:rsidRPr="002C459E">
              <w:t>1].</w:t>
            </w:r>
            <w:proofErr w:type="spellStart"/>
            <w:r w:rsidRPr="002C459E">
              <w:t>value_component</w:t>
            </w:r>
            <w:proofErr w:type="spellEnd"/>
            <w:r w:rsidRPr="002C459E">
              <w:t xml:space="preserve"> = </w:t>
            </w:r>
            <w:proofErr w:type="spellStart"/>
            <w:r w:rsidRPr="002C459E">
              <w:t>dias</w:t>
            </w:r>
            <w:proofErr w:type="spellEnd"/>
            <w:r w:rsidRPr="002C459E">
              <w:t>[1].</w:t>
            </w:r>
            <w:proofErr w:type="spellStart"/>
            <w:r w:rsidRPr="002C459E">
              <w:t>value_component</w:t>
            </w:r>
            <w:proofErr w:type="spellEnd"/>
            <w:r w:rsidRPr="002C459E">
              <w:t xml:space="preserve">/2)) </w:t>
            </w:r>
          </w:p>
          <w:p w14:paraId="4EF3423F" w14:textId="77777777" w:rsidR="00B503FB" w:rsidRPr="002C459E" w:rsidRDefault="00B503FB" w:rsidP="00B503FB">
            <w:r w:rsidRPr="002C459E">
              <w:t xml:space="preserve">to  </w:t>
            </w:r>
          </w:p>
          <w:p w14:paraId="65415283" w14:textId="77777777" w:rsidR="00B503FB" w:rsidRPr="002C459E" w:rsidRDefault="00B503FB" w:rsidP="00B503FB">
            <w:r w:rsidRPr="002C459E">
              <w:t>(</w:t>
            </w:r>
            <w:proofErr w:type="gramStart"/>
            <w:r w:rsidRPr="002C459E">
              <w:t>rads[1]\representation_item\measure_representation_item.value_component</w:t>
            </w:r>
            <w:proofErr w:type="gramEnd"/>
            <w:r w:rsidRPr="002C459E">
              <w:t xml:space="preserve"> =</w:t>
            </w:r>
          </w:p>
          <w:p w14:paraId="16074D73" w14:textId="77777777" w:rsidR="00B503FB" w:rsidRPr="002C459E" w:rsidRDefault="00B503FB" w:rsidP="00B503FB">
            <w:r w:rsidRPr="002C459E">
              <w:t>dias[</w:t>
            </w:r>
            <w:proofErr w:type="gramStart"/>
            <w:r w:rsidRPr="002C459E">
              <w:t>1]\representation_item\measure_representation_item.value_component/2</w:t>
            </w:r>
            <w:proofErr w:type="gramEnd"/>
            <w:r w:rsidRPr="002C459E">
              <w:t>))</w:t>
            </w:r>
          </w:p>
          <w:p w14:paraId="3132F0CC" w14:textId="77777777" w:rsidR="00B503FB" w:rsidRPr="002C459E" w:rsidRDefault="00B503FB" w:rsidP="00B503FB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A4C888C" w14:textId="77777777" w:rsidR="00B503FB" w:rsidRPr="002C459E" w:rsidRDefault="00B503FB" w:rsidP="00B503FB"/>
        </w:tc>
      </w:tr>
      <w:tr w:rsidR="00B503FB" w:rsidRPr="002C459E" w14:paraId="7CEA939C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A95FAD4" w14:textId="0178110D" w:rsidR="00B503FB" w:rsidRPr="002C459E" w:rsidRDefault="00B503FB" w:rsidP="00B503FB">
            <w:pPr>
              <w:pStyle w:val="ISOMB"/>
            </w:pPr>
            <w:r w:rsidRPr="002C459E">
              <w:rPr>
                <w:lang w:val="en-US"/>
              </w:rPr>
              <w:t>SE</w:t>
            </w:r>
            <w:r>
              <w:t>-4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6C48084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B832F48" w14:textId="77777777" w:rsidR="00B503FB" w:rsidRPr="002C459E" w:rsidRDefault="00B503FB" w:rsidP="00B503FB">
            <w:pPr>
              <w:rPr>
                <w:lang w:val="sv-SE"/>
              </w:rPr>
            </w:pPr>
            <w:r w:rsidRPr="002C459E">
              <w:rPr>
                <w:lang w:val="sv-SE"/>
              </w:rPr>
              <w:t>5.2.6.12</w:t>
            </w:r>
          </w:p>
          <w:p w14:paraId="12B9A324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6B46894" w14:textId="77777777" w:rsidR="00B503FB" w:rsidRPr="002C459E" w:rsidRDefault="00B503FB" w:rsidP="00B503FB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21CE111" w14:textId="77777777" w:rsidR="00B503FB" w:rsidRPr="002C459E" w:rsidRDefault="00B503FB" w:rsidP="00B503FB">
            <w:proofErr w:type="spellStart"/>
            <w:r w:rsidRPr="002C459E">
              <w:t>te</w:t>
            </w:r>
            <w:proofErr w:type="spellEnd"/>
          </w:p>
          <w:p w14:paraId="28F300D9" w14:textId="77777777" w:rsidR="00B503FB" w:rsidRPr="002C459E" w:rsidRDefault="00B503FB" w:rsidP="00B503FB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D745D1A" w14:textId="77777777" w:rsidR="00B503FB" w:rsidRPr="002C459E" w:rsidRDefault="00B503FB" w:rsidP="00B503FB">
            <w:r w:rsidRPr="002C459E">
              <w:t xml:space="preserve">Group qualifier needed in return statement in FUNCTION </w:t>
            </w:r>
            <w:proofErr w:type="spellStart"/>
            <w:r w:rsidRPr="002C459E">
              <w:t>verify_bullnose_endmill_dimensions</w:t>
            </w:r>
            <w:proofErr w:type="spellEnd"/>
            <w:r w:rsidRPr="002C459E">
              <w:t>.</w:t>
            </w:r>
          </w:p>
          <w:p w14:paraId="442477E0" w14:textId="77777777" w:rsidR="00B503FB" w:rsidRPr="002C459E" w:rsidRDefault="00B503FB" w:rsidP="00B503FB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617A684" w14:textId="77777777" w:rsidR="00B503FB" w:rsidRPr="002C459E" w:rsidRDefault="00B503FB" w:rsidP="00B503FB">
            <w:r w:rsidRPr="002C459E">
              <w:t>Change</w:t>
            </w:r>
          </w:p>
          <w:p w14:paraId="145BDD23" w14:textId="77777777" w:rsidR="00B503FB" w:rsidRPr="002C459E" w:rsidRDefault="00B503FB" w:rsidP="00B503FB">
            <w:r w:rsidRPr="002C459E">
              <w:t>(</w:t>
            </w:r>
            <w:proofErr w:type="gramStart"/>
            <w:r w:rsidRPr="002C459E">
              <w:t>rads[</w:t>
            </w:r>
            <w:proofErr w:type="gramEnd"/>
            <w:r w:rsidRPr="002C459E">
              <w:t>1].</w:t>
            </w:r>
            <w:proofErr w:type="spellStart"/>
            <w:r w:rsidRPr="002C459E">
              <w:t>value_component</w:t>
            </w:r>
            <w:proofErr w:type="spellEnd"/>
            <w:r w:rsidRPr="002C459E">
              <w:t xml:space="preserve"> = </w:t>
            </w:r>
            <w:proofErr w:type="spellStart"/>
            <w:r w:rsidRPr="002C459E">
              <w:t>dias</w:t>
            </w:r>
            <w:proofErr w:type="spellEnd"/>
            <w:r w:rsidRPr="002C459E">
              <w:t>[1].</w:t>
            </w:r>
            <w:proofErr w:type="spellStart"/>
            <w:r w:rsidRPr="002C459E">
              <w:t>value_component</w:t>
            </w:r>
            <w:proofErr w:type="spellEnd"/>
            <w:r w:rsidRPr="002C459E">
              <w:t>/2))</w:t>
            </w:r>
          </w:p>
          <w:p w14:paraId="233F509F" w14:textId="77777777" w:rsidR="00B503FB" w:rsidRPr="002C459E" w:rsidRDefault="00B503FB" w:rsidP="00B503FB">
            <w:r w:rsidRPr="002C459E">
              <w:t>to</w:t>
            </w:r>
          </w:p>
          <w:p w14:paraId="4F04B37C" w14:textId="77777777" w:rsidR="00B503FB" w:rsidRPr="002C459E" w:rsidRDefault="00B503FB" w:rsidP="00B503FB">
            <w:r w:rsidRPr="002C459E">
              <w:t>(</w:t>
            </w:r>
            <w:proofErr w:type="gramStart"/>
            <w:r w:rsidRPr="002C459E">
              <w:t>rads[1]\representation_item\measure_representation_item.value_component</w:t>
            </w:r>
            <w:proofErr w:type="gramEnd"/>
            <w:r w:rsidRPr="002C459E">
              <w:t xml:space="preserve"> =</w:t>
            </w:r>
          </w:p>
          <w:p w14:paraId="02668015" w14:textId="77777777" w:rsidR="00B503FB" w:rsidRPr="002C459E" w:rsidRDefault="00B503FB" w:rsidP="00B503FB">
            <w:r w:rsidRPr="002C459E">
              <w:t>dias[</w:t>
            </w:r>
            <w:proofErr w:type="gramStart"/>
            <w:r w:rsidRPr="002C459E">
              <w:t>1]\representation_item\measure_representation_item.value_component/2</w:t>
            </w:r>
            <w:proofErr w:type="gramEnd"/>
            <w:r w:rsidRPr="002C459E">
              <w:t>))</w:t>
            </w:r>
          </w:p>
          <w:p w14:paraId="314C458D" w14:textId="77777777" w:rsidR="00B503FB" w:rsidRPr="002C459E" w:rsidRDefault="00B503FB" w:rsidP="00B503FB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614F43C" w14:textId="77777777" w:rsidR="00B503FB" w:rsidRPr="002C459E" w:rsidRDefault="00B503FB" w:rsidP="00B503FB"/>
        </w:tc>
      </w:tr>
      <w:tr w:rsidR="00B503FB" w:rsidRPr="002C459E" w14:paraId="636DF12E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CD85404" w14:textId="376BD5E7" w:rsidR="00B503FB" w:rsidRPr="002C459E" w:rsidRDefault="00B503FB" w:rsidP="00B503FB">
            <w:pPr>
              <w:pStyle w:val="ISOMB"/>
            </w:pPr>
            <w:r w:rsidRPr="002C459E">
              <w:rPr>
                <w:lang w:val="en-US"/>
              </w:rPr>
              <w:t>SE</w:t>
            </w:r>
            <w:r>
              <w:t>-5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21BFE6A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6FBDDA2" w14:textId="77777777" w:rsidR="00B503FB" w:rsidRPr="002C459E" w:rsidRDefault="00B503FB" w:rsidP="00B503FB">
            <w:pPr>
              <w:rPr>
                <w:lang w:val="sv-SE"/>
              </w:rPr>
            </w:pPr>
            <w:r w:rsidRPr="002C459E">
              <w:rPr>
                <w:lang w:val="sv-SE"/>
              </w:rPr>
              <w:t>5.1.15.55.4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7726160" w14:textId="77777777" w:rsidR="00B503FB" w:rsidRPr="002C459E" w:rsidRDefault="00B503FB" w:rsidP="00B503FB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A0E6B53" w14:textId="77777777" w:rsidR="00B503FB" w:rsidRPr="002C459E" w:rsidRDefault="00B503FB" w:rsidP="00B503FB">
            <w:proofErr w:type="spellStart"/>
            <w:r w:rsidRPr="002C459E">
              <w:t>te</w:t>
            </w:r>
            <w:proofErr w:type="spellEnd"/>
          </w:p>
          <w:p w14:paraId="46384BFC" w14:textId="77777777" w:rsidR="00B503FB" w:rsidRPr="002C459E" w:rsidRDefault="00B503FB" w:rsidP="00B503FB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8C7CD8C" w14:textId="77777777" w:rsidR="00B503FB" w:rsidRPr="002C459E" w:rsidRDefault="00B503FB" w:rsidP="00B503FB">
            <w:r w:rsidRPr="002C459E">
              <w:t xml:space="preserve">Why is </w:t>
            </w:r>
            <w:proofErr w:type="spellStart"/>
            <w:r w:rsidRPr="002C459E">
              <w:t>Product_view_twin</w:t>
            </w:r>
            <w:proofErr w:type="spellEnd"/>
            <w:r w:rsidRPr="002C459E">
              <w:t xml:space="preserve"> identifier attribute </w:t>
            </w:r>
            <w:proofErr w:type="spellStart"/>
            <w:r w:rsidRPr="002C459E">
              <w:t>user_serial_number</w:t>
            </w:r>
            <w:proofErr w:type="spellEnd"/>
            <w:r w:rsidRPr="002C459E">
              <w:t xml:space="preserve"> mapped to be represented as a property? It </w:t>
            </w:r>
            <w:proofErr w:type="gramStart"/>
            <w:r w:rsidRPr="002C459E">
              <w:t>seem</w:t>
            </w:r>
            <w:proofErr w:type="gramEnd"/>
            <w:r w:rsidRPr="002C459E">
              <w:t xml:space="preserve"> to be inconsistent with the mapping of attribute </w:t>
            </w:r>
            <w:proofErr w:type="spellStart"/>
            <w:r w:rsidRPr="002C459E">
              <w:t>system_serial_number</w:t>
            </w:r>
            <w:proofErr w:type="spellEnd"/>
            <w:r w:rsidRPr="002C459E">
              <w:t>.</w:t>
            </w:r>
          </w:p>
          <w:p w14:paraId="24256D3F" w14:textId="77777777" w:rsidR="00B503FB" w:rsidRPr="002C459E" w:rsidRDefault="00B503FB" w:rsidP="00B503FB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ADCC741" w14:textId="77777777" w:rsidR="00B503FB" w:rsidRPr="002C459E" w:rsidRDefault="00B503FB" w:rsidP="00B503FB">
            <w:r w:rsidRPr="002C459E">
              <w:t xml:space="preserve">No need to change but expected mapping was the use of ISO 10303-41 </w:t>
            </w:r>
            <w:proofErr w:type="spellStart"/>
            <w:r w:rsidRPr="002C459E">
              <w:t>identification_assignment</w:t>
            </w:r>
            <w:proofErr w:type="spellEnd"/>
            <w:r w:rsidRPr="002C459E">
              <w:t xml:space="preserve"> and </w:t>
            </w:r>
            <w:proofErr w:type="spellStart"/>
            <w:r w:rsidRPr="002C459E">
              <w:t>identification_role</w:t>
            </w:r>
            <w:proofErr w:type="spellEnd"/>
            <w:r w:rsidRPr="002C459E">
              <w:t>, as documented in earlier AP238 ed4 version (WG15 N265).</w:t>
            </w:r>
          </w:p>
          <w:p w14:paraId="12D4D964" w14:textId="77777777" w:rsidR="00B503FB" w:rsidRPr="002C459E" w:rsidRDefault="00B503FB" w:rsidP="00B503FB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AA47D77" w14:textId="77777777" w:rsidR="00B503FB" w:rsidRPr="002C459E" w:rsidRDefault="00B503FB" w:rsidP="00B503FB">
            <w:r w:rsidRPr="002C459E">
              <w:t>Used ident assign for supplier cage code, this seems to be a similar case.</w:t>
            </w:r>
          </w:p>
        </w:tc>
      </w:tr>
      <w:tr w:rsidR="00B503FB" w:rsidRPr="002C459E" w14:paraId="730AF94B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DB80FC0" w14:textId="442E50DB" w:rsidR="00B503FB" w:rsidRPr="002C459E" w:rsidRDefault="00B503FB" w:rsidP="00B503FB">
            <w:pPr>
              <w:pStyle w:val="ISOMB"/>
            </w:pPr>
            <w:r w:rsidRPr="002C459E">
              <w:rPr>
                <w:lang w:val="en-US"/>
              </w:rPr>
              <w:t>SE</w:t>
            </w:r>
            <w:r>
              <w:rPr>
                <w:lang w:val="en-US"/>
              </w:rPr>
              <w:t>-</w:t>
            </w:r>
            <w:r>
              <w:t>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9412AB7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41092F5" w14:textId="77777777" w:rsidR="00B503FB" w:rsidRPr="002C459E" w:rsidRDefault="00B503FB" w:rsidP="00B503FB">
            <w:r w:rsidRPr="002C459E">
              <w:t>Annex I</w:t>
            </w:r>
          </w:p>
          <w:p w14:paraId="6AE2B118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5B0DBBC" w14:textId="77777777" w:rsidR="00B503FB" w:rsidRPr="002C459E" w:rsidRDefault="00B503FB" w:rsidP="00B503FB">
            <w:r w:rsidRPr="002C459E">
              <w:t>AIM Long form</w:t>
            </w:r>
          </w:p>
          <w:p w14:paraId="3CEA7212" w14:textId="77777777" w:rsidR="00B503FB" w:rsidRPr="002C459E" w:rsidRDefault="00B503FB" w:rsidP="00B503FB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926EDEA" w14:textId="77777777" w:rsidR="00B503FB" w:rsidRPr="002C459E" w:rsidRDefault="00B503FB" w:rsidP="00B503FB">
            <w:proofErr w:type="spellStart"/>
            <w:r w:rsidRPr="002C459E">
              <w:t>te</w:t>
            </w:r>
            <w:proofErr w:type="spellEnd"/>
          </w:p>
          <w:p w14:paraId="3581E786" w14:textId="77777777" w:rsidR="00B503FB" w:rsidRPr="002C459E" w:rsidRDefault="00B503FB" w:rsidP="00B503FB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39BDE63" w14:textId="77777777" w:rsidR="00B503FB" w:rsidRPr="002C459E" w:rsidRDefault="00B503FB" w:rsidP="00B503FB">
            <w:r w:rsidRPr="002C459E">
              <w:t xml:space="preserve">constructive_geometry_representation.wr2 issue, also documented in </w:t>
            </w:r>
            <w:hyperlink r:id="rId7" w:tgtFrame="_blank" w:history="1">
              <w:r w:rsidRPr="002C459E">
                <w:rPr>
                  <w:rStyle w:val="Hyperlink"/>
                </w:rPr>
                <w:t>[TCSC410303-2716] constructive_geometry_representation.wr2 issue - ISO Tickets (Pilot)</w:t>
              </w:r>
            </w:hyperlink>
          </w:p>
          <w:p w14:paraId="1DAF6C96" w14:textId="77777777" w:rsidR="00B503FB" w:rsidRPr="002C459E" w:rsidRDefault="00B503FB" w:rsidP="00B503FB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DE56A31" w14:textId="77777777" w:rsidR="00B503FB" w:rsidRPr="002C459E" w:rsidRDefault="00B503FB" w:rsidP="00B503FB">
            <w:r w:rsidRPr="002C459E">
              <w:t>In end of WR2 change</w:t>
            </w:r>
          </w:p>
          <w:p w14:paraId="1527C061" w14:textId="77777777" w:rsidR="00B503FB" w:rsidRPr="002C459E" w:rsidRDefault="00B503FB" w:rsidP="00B503FB">
            <w:r w:rsidRPr="002C459E">
              <w:t>"</w:t>
            </w:r>
            <w:proofErr w:type="gramStart"/>
            <w:r w:rsidRPr="002C459E">
              <w:t>TYPEOF(</w:t>
            </w:r>
            <w:proofErr w:type="spellStart"/>
            <w:proofErr w:type="gramEnd"/>
            <w:r w:rsidRPr="002C459E">
              <w:t>cgr_i</w:t>
            </w:r>
            <w:proofErr w:type="spellEnd"/>
            <w:r w:rsidRPr="002C459E">
              <w:t>)) &amp;</w:t>
            </w:r>
            <w:proofErr w:type="spellStart"/>
            <w:proofErr w:type="gramStart"/>
            <w:r w:rsidRPr="002C459E">
              <w:t>lt</w:t>
            </w:r>
            <w:proofErr w:type="spellEnd"/>
            <w:r w:rsidRPr="002C459E">
              <w:t>;&amp;</w:t>
            </w:r>
            <w:proofErr w:type="spellStart"/>
            <w:proofErr w:type="gramEnd"/>
            <w:r w:rsidRPr="002C459E">
              <w:t>gt</w:t>
            </w:r>
            <w:proofErr w:type="spellEnd"/>
            <w:r w:rsidRPr="002C459E">
              <w:t>; 1))) = 0;"</w:t>
            </w:r>
          </w:p>
          <w:p w14:paraId="310C1657" w14:textId="77777777" w:rsidR="00B503FB" w:rsidRPr="002C459E" w:rsidRDefault="00B503FB" w:rsidP="00B503FB">
            <w:r w:rsidRPr="002C459E">
              <w:t>to</w:t>
            </w:r>
          </w:p>
          <w:p w14:paraId="37C1DDEC" w14:textId="77777777" w:rsidR="00B503FB" w:rsidRPr="002C459E" w:rsidRDefault="00B503FB" w:rsidP="00B503FB">
            <w:r w:rsidRPr="002C459E">
              <w:t>"</w:t>
            </w:r>
            <w:proofErr w:type="gramStart"/>
            <w:r w:rsidRPr="002C459E">
              <w:t>TYPEOF(</w:t>
            </w:r>
            <w:proofErr w:type="spellStart"/>
            <w:proofErr w:type="gramEnd"/>
            <w:r w:rsidRPr="002C459E">
              <w:t>cgr_i</w:t>
            </w:r>
            <w:proofErr w:type="spellEnd"/>
            <w:r w:rsidRPr="002C459E">
              <w:t>)) = 1))) = 0;"</w:t>
            </w:r>
          </w:p>
          <w:p w14:paraId="236B8A2B" w14:textId="77777777" w:rsidR="00B503FB" w:rsidRPr="002C459E" w:rsidRDefault="00B503FB" w:rsidP="00B503FB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FA04885" w14:textId="77777777" w:rsidR="00B503FB" w:rsidRPr="002C459E" w:rsidRDefault="00B503FB" w:rsidP="00B503FB">
            <w:r w:rsidRPr="002C459E">
              <w:t>Error in integrated resources SMRL version that we used to build the long form.</w:t>
            </w:r>
          </w:p>
        </w:tc>
      </w:tr>
      <w:tr w:rsidR="00B503FB" w:rsidRPr="002C459E" w14:paraId="62B53C12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021FAE3" w14:textId="2EA3F947" w:rsidR="00B503FB" w:rsidRPr="002C459E" w:rsidRDefault="00B503FB" w:rsidP="00B503FB">
            <w:pPr>
              <w:pStyle w:val="ISOMB"/>
            </w:pPr>
            <w:r w:rsidRPr="002C459E">
              <w:rPr>
                <w:lang w:val="en-US"/>
              </w:rPr>
              <w:t>SE</w:t>
            </w:r>
            <w:r>
              <w:t>-7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2A2AEE1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61BD477" w14:textId="77777777" w:rsidR="00B503FB" w:rsidRPr="002C459E" w:rsidRDefault="00B503FB" w:rsidP="00B503FB">
            <w:r w:rsidRPr="002C459E">
              <w:t>4.3.308</w:t>
            </w:r>
          </w:p>
          <w:p w14:paraId="54B2B444" w14:textId="77777777" w:rsidR="00B503FB" w:rsidRPr="002C459E" w:rsidRDefault="00B503FB" w:rsidP="00B503FB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6BA8924" w14:textId="77777777" w:rsidR="00B503FB" w:rsidRPr="002C459E" w:rsidRDefault="00B503FB" w:rsidP="00B503FB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D2C0E42" w14:textId="77777777" w:rsidR="00B503FB" w:rsidRPr="002C459E" w:rsidRDefault="00B503FB" w:rsidP="00B503FB">
            <w:proofErr w:type="spellStart"/>
            <w:r w:rsidRPr="002C459E">
              <w:t>te</w:t>
            </w:r>
            <w:proofErr w:type="spellEnd"/>
          </w:p>
          <w:p w14:paraId="3E2BCE32" w14:textId="77777777" w:rsidR="00B503FB" w:rsidRPr="002C459E" w:rsidRDefault="00B503FB" w:rsidP="00B503FB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192344C" w14:textId="77777777" w:rsidR="00B503FB" w:rsidRPr="002C459E" w:rsidRDefault="00B503FB" w:rsidP="00B503FB">
            <w:r w:rsidRPr="002C459E">
              <w:t xml:space="preserve">The </w:t>
            </w:r>
            <w:proofErr w:type="spellStart"/>
            <w:r w:rsidRPr="002C459E">
              <w:t>Tool_life_estimate</w:t>
            </w:r>
            <w:proofErr w:type="spellEnd"/>
            <w:r w:rsidRPr="002C459E">
              <w:t xml:space="preserve"> entity differ from our recent discussion of Tool Paths as a Service.</w:t>
            </w:r>
          </w:p>
          <w:p w14:paraId="50ED232C" w14:textId="77777777" w:rsidR="00B503FB" w:rsidRPr="002C459E" w:rsidRDefault="00B503FB" w:rsidP="00B503FB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46B277A" w14:textId="77777777" w:rsidR="00B503FB" w:rsidRPr="002C459E" w:rsidRDefault="00B503FB" w:rsidP="00B503FB">
            <w:r w:rsidRPr="002C459E">
              <w:t>Update the entity or remove it for publication (and keep it for further testing)</w:t>
            </w:r>
          </w:p>
          <w:p w14:paraId="0DD63AA8" w14:textId="77777777" w:rsidR="00B503FB" w:rsidRPr="002C459E" w:rsidRDefault="00B503FB" w:rsidP="00B503FB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E94EF82" w14:textId="77777777" w:rsidR="00B503FB" w:rsidRPr="002C459E" w:rsidRDefault="00B503FB" w:rsidP="00B503FB">
            <w:r w:rsidRPr="002C459E">
              <w:t>TPAS work intended for E5, E4 design is best current understanding, not clear what impact is from removing from E4.</w:t>
            </w:r>
          </w:p>
        </w:tc>
      </w:tr>
      <w:tr w:rsidR="00B503FB" w:rsidRPr="002C459E" w14:paraId="18F949B5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D173A0F" w14:textId="720563B9" w:rsidR="00B503FB" w:rsidRPr="002C459E" w:rsidRDefault="00B503FB" w:rsidP="00B503FB">
            <w:pPr>
              <w:pStyle w:val="ISOMB"/>
              <w:rPr>
                <w:sz w:val="16"/>
              </w:rPr>
            </w:pPr>
            <w:r>
              <w:lastRenderedPageBreak/>
              <w:t>ISO-1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F1B2346" w14:textId="4DC5C316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24F565" w14:textId="271180F0" w:rsidR="00B503FB" w:rsidRPr="002C459E" w:rsidRDefault="00B503FB" w:rsidP="00B503FB">
            <w:pPr>
              <w:pStyle w:val="ISOClause"/>
              <w:rPr>
                <w:sz w:val="16"/>
              </w:rPr>
            </w:pPr>
            <w:r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7E6E9AC" w14:textId="658C4543" w:rsidR="00B503FB" w:rsidRPr="002C459E" w:rsidRDefault="00B503FB" w:rsidP="00B503FB">
            <w:pPr>
              <w:pStyle w:val="ISOParagraph"/>
              <w:rPr>
                <w:sz w:val="16"/>
              </w:rPr>
            </w:pPr>
            <w:r>
              <w:t>Scope, NOTE 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09F5E5A" w14:textId="5149FF85" w:rsidR="00B503FB" w:rsidRPr="002C459E" w:rsidRDefault="00B503FB" w:rsidP="00B503FB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CF367A2" w14:textId="1EDC658A" w:rsidR="00B503FB" w:rsidRPr="002C459E" w:rsidRDefault="00B503FB" w:rsidP="00B503FB">
            <w:pPr>
              <w:pStyle w:val="ISOComments"/>
              <w:rPr>
                <w:color w:val="FF0000"/>
                <w:sz w:val="16"/>
              </w:rPr>
            </w:pPr>
            <w:r>
              <w:t>Annex F is not hyperlinked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0DB6986" w14:textId="083018E8" w:rsidR="00B503FB" w:rsidRPr="002C459E" w:rsidRDefault="00B503FB" w:rsidP="00B503FB">
            <w:pPr>
              <w:pStyle w:val="ISOChange"/>
              <w:rPr>
                <w:sz w:val="16"/>
              </w:rPr>
            </w:pPr>
            <w:r>
              <w:t>Add hyperlink to Annex F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C6C11F2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74212F9B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CC48AEC" w14:textId="53CFAE4F" w:rsidR="00B503FB" w:rsidRPr="002C459E" w:rsidRDefault="00B503FB" w:rsidP="00B503FB">
            <w:pPr>
              <w:pStyle w:val="ISOMB"/>
              <w:rPr>
                <w:sz w:val="16"/>
              </w:rPr>
            </w:pPr>
            <w:r>
              <w:t>ISO-2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B126AE1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C9B3034" w14:textId="5ECF142C" w:rsidR="00B503FB" w:rsidRPr="002C459E" w:rsidRDefault="00B503FB" w:rsidP="00B503FB">
            <w:pPr>
              <w:pStyle w:val="ISOClause"/>
              <w:rPr>
                <w:sz w:val="16"/>
              </w:rPr>
            </w:pPr>
            <w:r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894F51C" w14:textId="4945C9AE" w:rsidR="00B503FB" w:rsidRPr="002C459E" w:rsidRDefault="00B503FB" w:rsidP="00B503FB">
            <w:pPr>
              <w:pStyle w:val="ISOParagraph"/>
              <w:rPr>
                <w:sz w:val="16"/>
              </w:rPr>
            </w:pPr>
            <w:r>
              <w:t>Scope, NOTE 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8C122E" w14:textId="1556EF0E" w:rsidR="00B503FB" w:rsidRPr="002C459E" w:rsidRDefault="00B503FB" w:rsidP="00B503FB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9A254D7" w14:textId="431DB391" w:rsidR="00B503FB" w:rsidRPr="002C459E" w:rsidRDefault="00B503FB" w:rsidP="00B503FB">
            <w:pPr>
              <w:pStyle w:val="ISOComments"/>
              <w:rPr>
                <w:color w:val="FF0000"/>
                <w:sz w:val="16"/>
              </w:rPr>
            </w:pPr>
            <w:r>
              <w:t>NOTE 2 content is appropriate to the Introduction (background information to the standard).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39D85AF" w14:textId="657EA674" w:rsidR="00B503FB" w:rsidRPr="002C459E" w:rsidRDefault="00B503FB" w:rsidP="00B503FB">
            <w:pPr>
              <w:pStyle w:val="ISOChange"/>
              <w:rPr>
                <w:sz w:val="16"/>
              </w:rPr>
            </w:pPr>
            <w:r>
              <w:t>Move NOTE 2 to the Introduction and move into regular text (note is not necessary)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D1E72A6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69578980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E8D6199" w14:textId="615F0183" w:rsidR="00B503FB" w:rsidRPr="002C459E" w:rsidRDefault="00B503FB" w:rsidP="00B503FB">
            <w:pPr>
              <w:pStyle w:val="ISOMB"/>
              <w:rPr>
                <w:sz w:val="16"/>
              </w:rPr>
            </w:pPr>
            <w:r>
              <w:t>ISO-3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0E5F0F2" w14:textId="5EDACE80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0591689" w14:textId="7EB17F8C" w:rsidR="00B503FB" w:rsidRPr="002C459E" w:rsidRDefault="00B503FB" w:rsidP="00B503FB">
            <w:pPr>
              <w:pStyle w:val="ISOClause"/>
              <w:rPr>
                <w:sz w:val="16"/>
              </w:rPr>
            </w:pPr>
            <w:r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4C23619" w14:textId="7A7722C7" w:rsidR="00B503FB" w:rsidRPr="002C459E" w:rsidRDefault="00B503FB" w:rsidP="00B503FB">
            <w:pPr>
              <w:pStyle w:val="ISOParagraph"/>
              <w:rPr>
                <w:sz w:val="16"/>
              </w:rPr>
            </w:pPr>
            <w:r>
              <w:t>Scope, NOTE 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9A2487D" w14:textId="477E357D" w:rsidR="00B503FB" w:rsidRPr="002C459E" w:rsidRDefault="00B503FB" w:rsidP="00B503FB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1C3DF1F" w14:textId="4FD6C65D" w:rsidR="00B503FB" w:rsidRPr="002C459E" w:rsidRDefault="00B503FB" w:rsidP="00B503FB">
            <w:pPr>
              <w:pStyle w:val="ISOComments"/>
              <w:rPr>
                <w:color w:val="FF0000"/>
                <w:sz w:val="16"/>
              </w:rPr>
            </w:pPr>
            <w:r>
              <w:t>NOTE 3 content is appropriate to the Introduction (background information to the standard).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2535778" w14:textId="7D84C256" w:rsidR="00B503FB" w:rsidRPr="002C459E" w:rsidRDefault="00B503FB" w:rsidP="00B503FB">
            <w:pPr>
              <w:pStyle w:val="ISOChange"/>
              <w:rPr>
                <w:sz w:val="16"/>
              </w:rPr>
            </w:pPr>
            <w:r>
              <w:t>Move NOTE 3 to the Introduction and move into regular text (note is not necessary)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24F5AB3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1CC2518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B8DC509" w14:textId="14C9DF40" w:rsidR="00B503FB" w:rsidRPr="002C459E" w:rsidRDefault="00B503FB" w:rsidP="00B503FB">
            <w:pPr>
              <w:pStyle w:val="ISOMB"/>
              <w:rPr>
                <w:sz w:val="16"/>
              </w:rPr>
            </w:pPr>
            <w:r>
              <w:t>ISO-4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8CC9773" w14:textId="097D6A15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BDB04EC" w14:textId="184EFFF1" w:rsidR="00B503FB" w:rsidRPr="002C459E" w:rsidRDefault="00B503FB" w:rsidP="00B503FB">
            <w:pPr>
              <w:pStyle w:val="ISOClause"/>
              <w:rPr>
                <w:sz w:val="16"/>
              </w:rPr>
            </w:pPr>
            <w:r>
              <w:t>1 and throughout the document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C58AC06" w14:textId="29BD7E98" w:rsidR="00B503FB" w:rsidRPr="002C459E" w:rsidRDefault="00B503FB" w:rsidP="00B503FB">
            <w:pPr>
              <w:pStyle w:val="ISOParagraph"/>
              <w:rPr>
                <w:sz w:val="16"/>
              </w:rPr>
            </w:pPr>
            <w:r>
              <w:t>Scope and throughout the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0CC374C" w14:textId="65AE4FFA" w:rsidR="00B503FB" w:rsidRPr="002C459E" w:rsidRDefault="00B503FB" w:rsidP="00B503FB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57245A3" w14:textId="6B3F23F3" w:rsidR="00B503FB" w:rsidRPr="002C459E" w:rsidRDefault="00B503FB" w:rsidP="00B503FB">
            <w:pPr>
              <w:pStyle w:val="ISOComments"/>
              <w:rPr>
                <w:sz w:val="16"/>
              </w:rPr>
            </w:pPr>
            <w:r>
              <w:t>The correct citation for ISO 14649 is “the ISO 14649 series”, not for example “</w:t>
            </w:r>
            <w:r w:rsidRPr="008C45F8">
              <w:t>The ISO 14649 documents</w:t>
            </w:r>
            <w:r>
              <w:t>” or “ISO 14649” or “ISO 14649 parts”.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BE64EB0" w14:textId="70532453" w:rsidR="00B503FB" w:rsidRPr="002C459E" w:rsidRDefault="00B503FB" w:rsidP="00B503FB">
            <w:pPr>
              <w:pStyle w:val="ISOChange"/>
              <w:rPr>
                <w:sz w:val="16"/>
              </w:rPr>
            </w:pPr>
            <w:r>
              <w:t>Update all citations to ISO 14649 to “the ISO 14649 series” and update Bibliographic reference to “ISO 14649 (all parts)”. If a specific part is being cited, use “ISO 14649, Part X”.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D6592EC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294BC2C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82CA286" w14:textId="1F8659DE" w:rsidR="00B503FB" w:rsidRDefault="00B503FB" w:rsidP="00B503FB">
            <w:pPr>
              <w:pStyle w:val="ISOMB"/>
            </w:pPr>
            <w:r>
              <w:t>ISO-5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363AFCB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5BD2AB" w14:textId="584E0A9F" w:rsidR="00B503FB" w:rsidRDefault="00B503FB" w:rsidP="00B503FB">
            <w:pPr>
              <w:pStyle w:val="ISOClause"/>
            </w:pPr>
            <w:r>
              <w:t xml:space="preserve">1 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7ADAE61" w14:textId="44FA5C90" w:rsidR="00B503FB" w:rsidRDefault="00B503FB" w:rsidP="00B503FB">
            <w:pPr>
              <w:pStyle w:val="ISOParagraph"/>
            </w:pPr>
            <w:r>
              <w:t>Scope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D07AB4A" w14:textId="53BDE23E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69D4DE0" w14:textId="77777777" w:rsidR="00B503FB" w:rsidRDefault="00B503FB" w:rsidP="00B503FB">
            <w:pPr>
              <w:pStyle w:val="ISOComments"/>
            </w:pPr>
            <w:r>
              <w:t xml:space="preserve">It is not clear whether NOTE 4 is linked to the exclusion paragraph above. Also, is the list below NOTE 4 linked to the NOTE 4? </w:t>
            </w:r>
          </w:p>
          <w:p w14:paraId="7A42E682" w14:textId="4BC14CB0" w:rsidR="00B503FB" w:rsidRDefault="00B503FB" w:rsidP="00B503FB">
            <w:pPr>
              <w:pStyle w:val="ISOComments"/>
            </w:pPr>
            <w:r>
              <w:t>Is it necessary to list the details in the note in the Scope? Consider deleting this or merging more general statement into the exclusion paragraph without adding a note.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1A7CC43" w14:textId="77777777" w:rsidR="00B503FB" w:rsidRDefault="00B503FB" w:rsidP="00B503FB">
            <w:pPr>
              <w:pStyle w:val="ISOChange"/>
            </w:pPr>
            <w:r>
              <w:t xml:space="preserve">If NOTE 4 is linked to the exclusion paragraph above, change from: </w:t>
            </w:r>
          </w:p>
          <w:p w14:paraId="2D53F564" w14:textId="77777777" w:rsidR="00B503FB" w:rsidRDefault="00B503FB" w:rsidP="00B503FB">
            <w:pPr>
              <w:pStyle w:val="ISOChange"/>
            </w:pPr>
            <w:r w:rsidRPr="003B5AF2">
              <w:t>NOTE 4 This includes activities such as factory capacity planning and scheduling.</w:t>
            </w:r>
          </w:p>
          <w:p w14:paraId="08F9C902" w14:textId="77777777" w:rsidR="00B503FB" w:rsidRDefault="00B503FB" w:rsidP="00B503FB">
            <w:pPr>
              <w:pStyle w:val="ISOChange"/>
            </w:pPr>
            <w:r>
              <w:t>To:</w:t>
            </w:r>
          </w:p>
          <w:p w14:paraId="71A116BC" w14:textId="77777777" w:rsidR="00B503FB" w:rsidRDefault="00B503FB" w:rsidP="00B503FB">
            <w:pPr>
              <w:pStyle w:val="ISOChange"/>
            </w:pPr>
            <w:r>
              <w:t xml:space="preserve">The exclusions above include: </w:t>
            </w:r>
            <w:proofErr w:type="spellStart"/>
            <w:r>
              <w:t>xxxx</w:t>
            </w:r>
            <w:proofErr w:type="spellEnd"/>
          </w:p>
          <w:p w14:paraId="4BF20F4D" w14:textId="77777777" w:rsidR="00B503FB" w:rsidRDefault="00B503FB" w:rsidP="00B503FB">
            <w:pPr>
              <w:pStyle w:val="ISOChange"/>
            </w:pPr>
          </w:p>
          <w:p w14:paraId="73920501" w14:textId="77777777" w:rsidR="00B503FB" w:rsidRDefault="00B503FB" w:rsidP="00B503FB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3D6FA43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31DB1E4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76E249A" w14:textId="0032554C" w:rsidR="00B503FB" w:rsidRDefault="00B503FB" w:rsidP="00B503FB">
            <w:pPr>
              <w:pStyle w:val="ISOMB"/>
            </w:pPr>
            <w:r>
              <w:t>ISO-6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77F041C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ECD69AF" w14:textId="5073FD4C" w:rsidR="00B503FB" w:rsidRDefault="00B503FB" w:rsidP="00B503FB">
            <w:pPr>
              <w:pStyle w:val="ISOClause"/>
            </w:pPr>
            <w:r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5C2B4E" w14:textId="0CC91E49" w:rsidR="00B503FB" w:rsidRDefault="00B503FB" w:rsidP="00B503FB">
            <w:pPr>
              <w:pStyle w:val="ISOParagraph"/>
            </w:pPr>
            <w:r>
              <w:t>Normative references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FF602CF" w14:textId="1A9B898C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BD6B73D" w14:textId="5BF88E15" w:rsidR="00B503FB" w:rsidRDefault="00B503FB" w:rsidP="00B503FB">
            <w:pPr>
              <w:pStyle w:val="ISOComments"/>
            </w:pPr>
            <w:r>
              <w:t>Ensure that all numbers and titles are correct and current from ISO Projects.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7405257" w14:textId="77777777" w:rsidR="00B503FB" w:rsidRDefault="00B503FB" w:rsidP="00B503FB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9A38968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0FF3E14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6A6F5AB" w14:textId="25FEE834" w:rsidR="00B503FB" w:rsidRDefault="00B503FB" w:rsidP="00B503FB">
            <w:pPr>
              <w:pStyle w:val="ISOMB"/>
            </w:pPr>
            <w:r>
              <w:t>ISO-7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E2B5D70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0AC73FE" w14:textId="3C397BA3" w:rsidR="00B503FB" w:rsidRDefault="00B503FB" w:rsidP="00B503FB">
            <w:pPr>
              <w:pStyle w:val="ISOClause"/>
            </w:pPr>
            <w:r>
              <w:t>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2EABD1A" w14:textId="0448EC3E" w:rsidR="00B503FB" w:rsidRDefault="00B503FB" w:rsidP="00B503FB">
            <w:pPr>
              <w:pStyle w:val="ISOParagraph"/>
            </w:pPr>
            <w:r>
              <w:t>Terms and definitions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2656298" w14:textId="7C9BB9B2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D2FE430" w14:textId="77777777" w:rsidR="00B503FB" w:rsidRDefault="00B503FB" w:rsidP="00B503FB">
            <w:pPr>
              <w:pStyle w:val="ISOComments"/>
            </w:pPr>
            <w:r>
              <w:t xml:space="preserve">Clause 3 is not formatted (does not contain the correct content) correctly per ISO/IEC Directives, Part 2, </w:t>
            </w:r>
            <w:hyperlink r:id="rId8" w:history="1">
              <w:r w:rsidRPr="007E5869">
                <w:rPr>
                  <w:rStyle w:val="Hyperlink"/>
                </w:rPr>
                <w:t>Clause 16</w:t>
              </w:r>
            </w:hyperlink>
            <w:r>
              <w:t xml:space="preserve">. </w:t>
            </w:r>
          </w:p>
          <w:p w14:paraId="3151EF76" w14:textId="77777777" w:rsidR="00B503FB" w:rsidRPr="00D91FD0" w:rsidRDefault="00B503FB" w:rsidP="00B503FB">
            <w:pPr>
              <w:pStyle w:val="ISOComments"/>
              <w:rPr>
                <w:lang w:val="en-US"/>
              </w:rPr>
            </w:pPr>
            <w:r w:rsidRPr="00D91FD0">
              <w:rPr>
                <w:lang w:val="en-US"/>
              </w:rPr>
              <w:t>3.1 Terms defined in ISO 1101</w:t>
            </w:r>
          </w:p>
          <w:p w14:paraId="2F5C5C9B" w14:textId="77777777" w:rsidR="00B503FB" w:rsidRPr="00D91FD0" w:rsidRDefault="00B503FB" w:rsidP="00B503FB">
            <w:pPr>
              <w:pStyle w:val="ISOComments"/>
              <w:numPr>
                <w:ilvl w:val="0"/>
                <w:numId w:val="1"/>
              </w:numPr>
              <w:rPr>
                <w:lang w:val="en-US"/>
              </w:rPr>
            </w:pPr>
            <w:r w:rsidRPr="00D91FD0">
              <w:rPr>
                <w:lang w:val="en-US"/>
              </w:rPr>
              <w:lastRenderedPageBreak/>
              <w:t>dimension;</w:t>
            </w:r>
          </w:p>
          <w:p w14:paraId="05597EE1" w14:textId="77777777" w:rsidR="00B503FB" w:rsidRPr="00D91FD0" w:rsidRDefault="00B503FB" w:rsidP="00B503FB">
            <w:pPr>
              <w:pStyle w:val="ISOComments"/>
              <w:numPr>
                <w:ilvl w:val="0"/>
                <w:numId w:val="1"/>
              </w:numPr>
              <w:rPr>
                <w:lang w:val="en-US"/>
              </w:rPr>
            </w:pPr>
            <w:r w:rsidRPr="00D91FD0">
              <w:rPr>
                <w:lang w:val="en-US"/>
              </w:rPr>
              <w:t>tolerance.</w:t>
            </w:r>
          </w:p>
          <w:p w14:paraId="556525AD" w14:textId="77777777" w:rsidR="00B503FB" w:rsidRPr="00D91FD0" w:rsidRDefault="00B503FB" w:rsidP="00B503FB">
            <w:pPr>
              <w:pStyle w:val="ISOComments"/>
              <w:rPr>
                <w:lang w:val="en-US"/>
              </w:rPr>
            </w:pPr>
            <w:r w:rsidRPr="00D91FD0">
              <w:rPr>
                <w:lang w:val="en-US"/>
              </w:rPr>
              <w:t>3.2 Terms defined in ISO 2806</w:t>
            </w:r>
          </w:p>
          <w:p w14:paraId="24633092" w14:textId="77777777" w:rsidR="00B503FB" w:rsidRPr="00D91FD0" w:rsidRDefault="00B503FB" w:rsidP="00B503FB">
            <w:pPr>
              <w:pStyle w:val="ISOComments"/>
              <w:numPr>
                <w:ilvl w:val="0"/>
                <w:numId w:val="2"/>
              </w:numPr>
              <w:rPr>
                <w:lang w:val="en-US"/>
              </w:rPr>
            </w:pPr>
            <w:r w:rsidRPr="00D91FD0">
              <w:rPr>
                <w:lang w:val="en-US"/>
              </w:rPr>
              <w:t>computerized numerical control (CNC);</w:t>
            </w:r>
          </w:p>
          <w:p w14:paraId="0C4B18E6" w14:textId="77777777" w:rsidR="00B503FB" w:rsidRPr="00D91FD0" w:rsidRDefault="00B503FB" w:rsidP="00B503FB">
            <w:pPr>
              <w:pStyle w:val="ISOComments"/>
              <w:numPr>
                <w:ilvl w:val="0"/>
                <w:numId w:val="2"/>
              </w:numPr>
              <w:rPr>
                <w:lang w:val="en-US"/>
              </w:rPr>
            </w:pPr>
            <w:r w:rsidRPr="00D91FD0">
              <w:rPr>
                <w:lang w:val="en-US"/>
              </w:rPr>
              <w:t>numerical control (NC);</w:t>
            </w:r>
          </w:p>
          <w:p w14:paraId="3806EA73" w14:textId="77777777" w:rsidR="00B503FB" w:rsidRPr="00D91FD0" w:rsidRDefault="00B503FB" w:rsidP="00B503FB">
            <w:pPr>
              <w:pStyle w:val="ISOComments"/>
              <w:numPr>
                <w:ilvl w:val="0"/>
                <w:numId w:val="2"/>
              </w:numPr>
              <w:rPr>
                <w:lang w:val="en-US"/>
              </w:rPr>
            </w:pPr>
            <w:r w:rsidRPr="00D91FD0">
              <w:rPr>
                <w:lang w:val="en-US"/>
              </w:rPr>
              <w:t>tool path.</w:t>
            </w:r>
          </w:p>
          <w:p w14:paraId="26841406" w14:textId="77777777" w:rsidR="00B503FB" w:rsidRDefault="00B503FB" w:rsidP="00B503FB">
            <w:pPr>
              <w:pStyle w:val="ISOComments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C5D0EC5" w14:textId="77777777" w:rsidR="00B503FB" w:rsidRDefault="00B503FB" w:rsidP="00B503FB">
            <w:pPr>
              <w:pStyle w:val="ISOChange"/>
            </w:pPr>
            <w:r>
              <w:lastRenderedPageBreak/>
              <w:t>Please refer to ISO/IEC Directives Part 2, Clause 16 for instructions and formatting guidance.</w:t>
            </w:r>
          </w:p>
          <w:p w14:paraId="190CA955" w14:textId="77777777" w:rsidR="00B503FB" w:rsidRDefault="00B503FB" w:rsidP="00B503FB">
            <w:pPr>
              <w:pStyle w:val="ISOChange"/>
            </w:pPr>
            <w:r>
              <w:t>Clause 3 should contain technical terms used in this document with definitions.</w:t>
            </w:r>
          </w:p>
          <w:p w14:paraId="15C8EED5" w14:textId="77777777" w:rsidR="00B503FB" w:rsidRDefault="00B503FB" w:rsidP="00B503FB">
            <w:pPr>
              <w:pStyle w:val="ISOChange"/>
            </w:pPr>
            <w:r>
              <w:lastRenderedPageBreak/>
              <w:t>If you choose to refer to the terms from other documents, you should delete the current content and add this introductory sentence:</w:t>
            </w:r>
          </w:p>
          <w:p w14:paraId="587F29C2" w14:textId="77777777" w:rsidR="00B503FB" w:rsidRPr="00BC394B" w:rsidRDefault="00B503FB" w:rsidP="00B503FB">
            <w:r w:rsidRPr="00BC394B">
              <w:t>If reference is given to an external document, use the following introductory text:</w:t>
            </w:r>
          </w:p>
          <w:p w14:paraId="2171E327" w14:textId="77777777" w:rsidR="00B503FB" w:rsidRDefault="00B503FB" w:rsidP="00B503FB">
            <w:r w:rsidRPr="00BC394B">
              <w:t xml:space="preserve">For the purposes of this document, the terms and definitions given in </w:t>
            </w:r>
            <w:r w:rsidRPr="00BC394B">
              <w:rPr>
                <w:color w:val="FF0000"/>
              </w:rPr>
              <w:t>[external document reference xxx]</w:t>
            </w:r>
            <w:r w:rsidRPr="00BC394B">
              <w:t xml:space="preserve"> apply.</w:t>
            </w:r>
          </w:p>
          <w:p w14:paraId="3400E380" w14:textId="77777777" w:rsidR="00B503FB" w:rsidRDefault="00B503FB" w:rsidP="00B503FB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1247D9E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4B0D82F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18CBA5F" w14:textId="3F1ED115" w:rsidR="00B503FB" w:rsidRDefault="00B503FB" w:rsidP="00B503FB">
            <w:pPr>
              <w:pStyle w:val="ISOMB"/>
            </w:pPr>
            <w:r>
              <w:t>ISO-8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ED6C785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0B120A4" w14:textId="37CB2431" w:rsidR="00B503FB" w:rsidRDefault="00B503FB" w:rsidP="00B503FB">
            <w:pPr>
              <w:pStyle w:val="ISOClause"/>
            </w:pPr>
            <w:r>
              <w:t>General comment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3E1FED" w14:textId="073834C9" w:rsidR="00B503FB" w:rsidRDefault="00B503FB" w:rsidP="00B503FB">
            <w:pPr>
              <w:pStyle w:val="ISOParagraph"/>
            </w:pPr>
            <w:r>
              <w:t>Whole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85B939A" w14:textId="124DB35A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9E63D3D" w14:textId="77777777" w:rsidR="00B503FB" w:rsidRDefault="00B503FB" w:rsidP="00B503FB">
            <w:pPr>
              <w:pStyle w:val="ISOComments"/>
            </w:pPr>
            <w:r>
              <w:t xml:space="preserve">Use correct ISO verbal forms shown in the tables in ISO/IEC Directives, Part 2, </w:t>
            </w:r>
            <w:hyperlink r:id="rId9" w:history="1">
              <w:r w:rsidRPr="007E5869">
                <w:rPr>
                  <w:rStyle w:val="Hyperlink"/>
                </w:rPr>
                <w:t>Clause 7</w:t>
              </w:r>
            </w:hyperlink>
            <w:r>
              <w:t>.</w:t>
            </w:r>
          </w:p>
          <w:p w14:paraId="20C83A2F" w14:textId="77777777" w:rsidR="00B503FB" w:rsidRDefault="00B503FB" w:rsidP="00B503FB">
            <w:pPr>
              <w:pStyle w:val="ISOComments"/>
            </w:pPr>
            <w:r>
              <w:t>Use “shall” to indicate a requirement</w:t>
            </w:r>
          </w:p>
          <w:p w14:paraId="3C6CDB91" w14:textId="77777777" w:rsidR="00B503FB" w:rsidRDefault="00B503FB" w:rsidP="00B503FB">
            <w:pPr>
              <w:pStyle w:val="ISOComments"/>
            </w:pPr>
            <w:r>
              <w:t>Use “should” to indicate a recommendation</w:t>
            </w:r>
          </w:p>
          <w:p w14:paraId="37300FE2" w14:textId="77777777" w:rsidR="00B503FB" w:rsidRDefault="00B503FB" w:rsidP="00B503FB">
            <w:pPr>
              <w:pStyle w:val="ISOComments"/>
            </w:pPr>
            <w:r>
              <w:t>Use “may” to indicate a permission</w:t>
            </w:r>
          </w:p>
          <w:p w14:paraId="49DE3282" w14:textId="77777777" w:rsidR="00B503FB" w:rsidRDefault="00B503FB" w:rsidP="00B503FB">
            <w:pPr>
              <w:pStyle w:val="ISOComments"/>
            </w:pPr>
            <w:r>
              <w:t>Use “can” to indicate a possibility.</w:t>
            </w:r>
          </w:p>
          <w:p w14:paraId="3C3A3FE1" w14:textId="6C448429" w:rsidR="00B503FB" w:rsidRDefault="00B503FB" w:rsidP="00B503FB">
            <w:pPr>
              <w:pStyle w:val="ISOComments"/>
            </w:pPr>
            <w:r>
              <w:t>Example: “might” and “could” should be changed to “can” (the ISO verbal form indicating possibility).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1B178C7" w14:textId="1B8EF80E" w:rsidR="00B503FB" w:rsidRDefault="00B503FB" w:rsidP="00B503FB">
            <w:pPr>
              <w:pStyle w:val="ISOChange"/>
            </w:pPr>
            <w:r>
              <w:t>Review the whole document and update where applicable.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0731C32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1B87EDD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CDFBD2" w14:textId="1C47F1B7" w:rsidR="00B503FB" w:rsidRDefault="00B503FB" w:rsidP="00B503FB">
            <w:pPr>
              <w:pStyle w:val="ISOMB"/>
            </w:pPr>
            <w:r>
              <w:t>ISO-9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5429656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68E1C35" w14:textId="178912D6" w:rsidR="00B503FB" w:rsidRDefault="00B503FB" w:rsidP="00B503FB">
            <w:pPr>
              <w:pStyle w:val="ISOClause"/>
            </w:pPr>
            <w:r>
              <w:t>General comment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4DD1B95" w14:textId="00A45238" w:rsidR="00B503FB" w:rsidRDefault="00B503FB" w:rsidP="00B503FB">
            <w:pPr>
              <w:pStyle w:val="ISOParagraph"/>
            </w:pPr>
            <w:r>
              <w:t>Whole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1780668" w14:textId="3AF2E3D8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31BA379" w14:textId="77777777" w:rsidR="00B503FB" w:rsidRDefault="00B503FB" w:rsidP="00B503FB">
            <w:pPr>
              <w:pStyle w:val="ISOComments"/>
            </w:pPr>
            <w:r>
              <w:t xml:space="preserve">Correct hanging paragraphs. There should be a “5.1.4.1 General” between 5.1.4 and 5.1.4.1. </w:t>
            </w:r>
          </w:p>
          <w:p w14:paraId="265B1B45" w14:textId="77777777" w:rsidR="00B503FB" w:rsidRDefault="00B503FB" w:rsidP="00B503FB">
            <w:pPr>
              <w:pStyle w:val="ISOComments"/>
            </w:pPr>
          </w:p>
          <w:p w14:paraId="1031F665" w14:textId="77777777" w:rsidR="00B503FB" w:rsidRPr="002A52D0" w:rsidRDefault="00B503FB" w:rsidP="00B503FB">
            <w:pPr>
              <w:pStyle w:val="ISOComments"/>
              <w:rPr>
                <w:lang w:val="en-US"/>
              </w:rPr>
            </w:pPr>
            <w:r w:rsidRPr="002A52D0">
              <w:rPr>
                <w:lang w:val="en-US"/>
              </w:rPr>
              <w:t xml:space="preserve">5.1.4 Mapping specification for workpiece </w:t>
            </w:r>
            <w:proofErr w:type="spellStart"/>
            <w:r w:rsidRPr="002A52D0">
              <w:rPr>
                <w:lang w:val="en-US"/>
              </w:rPr>
              <w:t>UoF</w:t>
            </w:r>
            <w:proofErr w:type="spellEnd"/>
          </w:p>
          <w:p w14:paraId="67C62960" w14:textId="77777777" w:rsidR="00B503FB" w:rsidRPr="002A52D0" w:rsidRDefault="00B503FB" w:rsidP="00B503FB">
            <w:pPr>
              <w:pStyle w:val="ISOComments"/>
              <w:rPr>
                <w:lang w:val="en-US"/>
              </w:rPr>
            </w:pPr>
            <w:r w:rsidRPr="002A52D0">
              <w:rPr>
                <w:lang w:val="en-US"/>
              </w:rPr>
              <w:lastRenderedPageBreak/>
              <w:t xml:space="preserve">The mapping specification for the application objects in this </w:t>
            </w:r>
            <w:proofErr w:type="spellStart"/>
            <w:r w:rsidRPr="002A52D0">
              <w:rPr>
                <w:lang w:val="en-US"/>
              </w:rPr>
              <w:t>UoF</w:t>
            </w:r>
            <w:proofErr w:type="spellEnd"/>
            <w:r w:rsidRPr="002A52D0">
              <w:rPr>
                <w:lang w:val="en-US"/>
              </w:rPr>
              <w:t xml:space="preserve"> shall be as defined by ISO 10303-1006, ISO 10303-1026, ISO 10303-1030, ISO 10303-1110, ISO 10303-1118, ISO 10303-1681, and the specification below.</w:t>
            </w:r>
          </w:p>
          <w:p w14:paraId="382E39EB" w14:textId="77777777" w:rsidR="00B503FB" w:rsidRPr="002A52D0" w:rsidRDefault="00B503FB" w:rsidP="00B503FB">
            <w:pPr>
              <w:pStyle w:val="ISOComments"/>
              <w:rPr>
                <w:lang w:val="en-US"/>
              </w:rPr>
            </w:pPr>
            <w:hyperlink r:id="rId10" w:anchor="ao-workpiece" w:history="1">
              <w:r w:rsidRPr="007E5869">
                <w:rPr>
                  <w:rStyle w:val="Hyperlink"/>
                  <w:lang w:val="en-US"/>
                </w:rPr>
                <w:t>AO</w:t>
              </w:r>
            </w:hyperlink>
            <w:r w:rsidRPr="002A52D0">
              <w:rPr>
                <w:lang w:val="en-US"/>
              </w:rPr>
              <w:t> </w:t>
            </w:r>
            <w:hyperlink r:id="rId11" w:anchor="workpiece" w:history="1">
              <w:r w:rsidRPr="007E5869">
                <w:rPr>
                  <w:rStyle w:val="Hyperlink"/>
                  <w:lang w:val="en-US"/>
                </w:rPr>
                <w:t>ARM</w:t>
              </w:r>
            </w:hyperlink>
          </w:p>
          <w:p w14:paraId="6070B161" w14:textId="77777777" w:rsidR="00B503FB" w:rsidRPr="002A52D0" w:rsidRDefault="00B503FB" w:rsidP="00B503FB">
            <w:pPr>
              <w:pStyle w:val="ISOComments"/>
              <w:rPr>
                <w:lang w:val="en-US"/>
              </w:rPr>
            </w:pPr>
            <w:r w:rsidRPr="002A52D0">
              <w:rPr>
                <w:lang w:val="en-US"/>
              </w:rPr>
              <w:t>5.1.4.1 WORKPIECE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  <w:gridCol w:w="2085"/>
            </w:tblGrid>
            <w:tr w:rsidR="00B503FB" w:rsidRPr="002A52D0" w14:paraId="24DE324A" w14:textId="77777777" w:rsidTr="00E61DFF">
              <w:trPr>
                <w:tblCellSpacing w:w="15" w:type="dxa"/>
              </w:trPr>
              <w:tc>
                <w:tcPr>
                  <w:tcW w:w="1642" w:type="dxa"/>
                  <w:vAlign w:val="center"/>
                  <w:hideMark/>
                </w:tcPr>
                <w:p w14:paraId="5E51BB3D" w14:textId="77777777" w:rsidR="00B503FB" w:rsidRPr="002A52D0" w:rsidRDefault="00B503FB" w:rsidP="00B503FB">
                  <w:pPr>
                    <w:pStyle w:val="ISOComments"/>
                    <w:rPr>
                      <w:lang w:val="en-US"/>
                    </w:rPr>
                  </w:pPr>
                  <w:r w:rsidRPr="002A52D0">
                    <w:rPr>
                      <w:lang w:val="en-US"/>
                    </w:rPr>
                    <w:t>AIM element:</w:t>
                  </w:r>
                </w:p>
              </w:tc>
              <w:tc>
                <w:tcPr>
                  <w:tcW w:w="2040" w:type="dxa"/>
                  <w:vAlign w:val="center"/>
                  <w:hideMark/>
                </w:tcPr>
                <w:p w14:paraId="00890DAC" w14:textId="77777777" w:rsidR="00B503FB" w:rsidRPr="002A52D0" w:rsidRDefault="00B503FB" w:rsidP="00B503FB">
                  <w:pPr>
                    <w:pStyle w:val="ISOComments"/>
                    <w:rPr>
                      <w:lang w:val="en-US"/>
                    </w:rPr>
                  </w:pPr>
                  <w:proofErr w:type="spellStart"/>
                  <w:r w:rsidRPr="002A52D0">
                    <w:rPr>
                      <w:lang w:val="en-US"/>
                    </w:rPr>
                    <w:t>product_definition</w:t>
                  </w:r>
                  <w:proofErr w:type="spellEnd"/>
                </w:p>
              </w:tc>
            </w:tr>
            <w:tr w:rsidR="00B503FB" w:rsidRPr="002A52D0" w14:paraId="1320D4C5" w14:textId="77777777" w:rsidTr="00E61DFF">
              <w:trPr>
                <w:tblCellSpacing w:w="15" w:type="dxa"/>
              </w:trPr>
              <w:tc>
                <w:tcPr>
                  <w:tcW w:w="1642" w:type="dxa"/>
                  <w:vAlign w:val="center"/>
                  <w:hideMark/>
                </w:tcPr>
                <w:p w14:paraId="7B3BFA33" w14:textId="77777777" w:rsidR="00B503FB" w:rsidRPr="002A52D0" w:rsidRDefault="00B503FB" w:rsidP="00B503FB">
                  <w:pPr>
                    <w:pStyle w:val="ISOComments"/>
                    <w:rPr>
                      <w:lang w:val="en-US"/>
                    </w:rPr>
                  </w:pPr>
                  <w:r w:rsidRPr="002A52D0">
                    <w:rPr>
                      <w:lang w:val="en-US"/>
                    </w:rPr>
                    <w:t>Source:</w:t>
                  </w:r>
                </w:p>
              </w:tc>
              <w:tc>
                <w:tcPr>
                  <w:tcW w:w="2040" w:type="dxa"/>
                  <w:vAlign w:val="center"/>
                  <w:hideMark/>
                </w:tcPr>
                <w:p w14:paraId="46FA8082" w14:textId="77777777" w:rsidR="00B503FB" w:rsidRPr="002A52D0" w:rsidRDefault="00B503FB" w:rsidP="00B503FB">
                  <w:pPr>
                    <w:pStyle w:val="ISOComments"/>
                    <w:rPr>
                      <w:lang w:val="en-US"/>
                    </w:rPr>
                  </w:pPr>
                  <w:r w:rsidRPr="002A52D0">
                    <w:rPr>
                      <w:lang w:val="en-US"/>
                    </w:rPr>
                    <w:t>10303-41</w:t>
                  </w:r>
                </w:p>
              </w:tc>
            </w:tr>
          </w:tbl>
          <w:p w14:paraId="549AB78B" w14:textId="77777777" w:rsidR="00B503FB" w:rsidRDefault="00B503FB" w:rsidP="00B503FB">
            <w:pPr>
              <w:pStyle w:val="ISOComments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E8041B0" w14:textId="6D8F3F5D" w:rsidR="00B503FB" w:rsidRDefault="00B503FB" w:rsidP="00B503FB">
            <w:pPr>
              <w:pStyle w:val="ISOChange"/>
            </w:pPr>
            <w:r>
              <w:lastRenderedPageBreak/>
              <w:t>Review throughout and replace hanging paragraphs with subclause headings.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964CFE3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473B1DD8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6B41AB5" w14:textId="10AAC371" w:rsidR="00B503FB" w:rsidRDefault="00B503FB" w:rsidP="00B503FB">
            <w:pPr>
              <w:pStyle w:val="ISOMB"/>
            </w:pPr>
            <w:r>
              <w:t>ISO-10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6717256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93C2C41" w14:textId="66D3B7EB" w:rsidR="00B503FB" w:rsidRDefault="00B503FB" w:rsidP="00B503FB">
            <w:pPr>
              <w:pStyle w:val="ISOClause"/>
            </w:pPr>
            <w:r>
              <w:t>6.1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47A7960" w14:textId="6343AB87" w:rsidR="00B503FB" w:rsidRDefault="00B503FB" w:rsidP="00B503FB">
            <w:pPr>
              <w:pStyle w:val="ISOParagraph"/>
            </w:pPr>
            <w:r>
              <w:t>6.1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98F47D1" w14:textId="36184F3B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8C30501" w14:textId="5DA46791" w:rsidR="00B503FB" w:rsidRDefault="00B503FB" w:rsidP="00B503FB">
            <w:pPr>
              <w:pStyle w:val="ISOComments"/>
            </w:pPr>
            <w:r>
              <w:t>Change “in this part” to “in this document”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CA3B661" w14:textId="77777777" w:rsidR="00B503FB" w:rsidRDefault="00B503FB" w:rsidP="00B503FB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F9877DC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3873471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635FFC7" w14:textId="022B8880" w:rsidR="00B503FB" w:rsidRDefault="00B503FB" w:rsidP="00B503FB">
            <w:pPr>
              <w:pStyle w:val="ISOMB"/>
            </w:pPr>
            <w:r>
              <w:t>ISO-11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0A240D0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9D39B7" w14:textId="330199F2" w:rsidR="00B503FB" w:rsidRDefault="00B503FB" w:rsidP="00B503FB">
            <w:pPr>
              <w:pStyle w:val="ISOClause"/>
            </w:pPr>
            <w:r>
              <w:t>6.1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9BBE644" w14:textId="5F7B9D2C" w:rsidR="00B503FB" w:rsidRDefault="00B503FB" w:rsidP="00B503FB">
            <w:pPr>
              <w:pStyle w:val="ISOParagraph"/>
            </w:pPr>
            <w:r>
              <w:t>6.1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87D8ECE" w14:textId="24498D08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4B442E6" w14:textId="77777777" w:rsidR="00B503FB" w:rsidRDefault="00B503FB" w:rsidP="00B503FB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Redraft this for clarity. The statement mentions “one of the following implementation methods” and then a list item with a document number. What are the options for the implementation methods?</w:t>
            </w:r>
          </w:p>
          <w:p w14:paraId="027746FA" w14:textId="77777777" w:rsidR="00B503FB" w:rsidRPr="001824C0" w:rsidRDefault="00B503FB" w:rsidP="00B503FB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1824C0">
              <w:rPr>
                <w:lang w:val="en-US"/>
              </w:rPr>
              <w:t>An implementation shall support at least one of the following implementation methods:</w:t>
            </w:r>
          </w:p>
          <w:p w14:paraId="34EA9AFF" w14:textId="77777777" w:rsidR="00B503FB" w:rsidRPr="001824C0" w:rsidRDefault="00B503FB" w:rsidP="00B503FB">
            <w:pPr>
              <w:pStyle w:val="ISOComments"/>
              <w:numPr>
                <w:ilvl w:val="0"/>
                <w:numId w:val="3"/>
              </w:numPr>
              <w:rPr>
                <w:lang w:val="en-US"/>
              </w:rPr>
            </w:pPr>
            <w:r w:rsidRPr="001824C0">
              <w:rPr>
                <w:lang w:val="en-US"/>
              </w:rPr>
              <w:t>ISO 10303-21.</w:t>
            </w:r>
            <w:r>
              <w:rPr>
                <w:lang w:val="en-US"/>
              </w:rPr>
              <w:t>”</w:t>
            </w:r>
          </w:p>
          <w:p w14:paraId="73DC2EFA" w14:textId="77777777" w:rsidR="00B503FB" w:rsidRDefault="00B503FB" w:rsidP="00B503FB">
            <w:pPr>
              <w:pStyle w:val="ISOComments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1032B39" w14:textId="77777777" w:rsidR="00B503FB" w:rsidRDefault="00B503FB" w:rsidP="00B503FB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19E1408" w14:textId="77777777" w:rsidR="00B503FB" w:rsidRPr="002C459E" w:rsidRDefault="00B503FB" w:rsidP="00B503FB">
            <w:pPr>
              <w:pStyle w:val="ISOSecretObservations"/>
            </w:pPr>
          </w:p>
        </w:tc>
      </w:tr>
      <w:tr w:rsidR="00B503FB" w:rsidRPr="002C459E" w14:paraId="6A7EB63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E10F24C" w14:textId="00FF41C7" w:rsidR="00B503FB" w:rsidRDefault="00B503FB" w:rsidP="00B503FB">
            <w:pPr>
              <w:pStyle w:val="ISOMB"/>
            </w:pPr>
            <w:r>
              <w:t>ISO-12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B2BFE2A" w14:textId="7777777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1C25FB6" w14:textId="7F35C5E0" w:rsidR="00B503FB" w:rsidRDefault="00B503FB" w:rsidP="00B503FB">
            <w:pPr>
              <w:pStyle w:val="ISOClause"/>
            </w:pPr>
            <w:r>
              <w:t>General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8DE836A" w14:textId="4CF50F9F" w:rsidR="00B503FB" w:rsidRDefault="00B503FB" w:rsidP="00B503FB">
            <w:pPr>
              <w:pStyle w:val="ISOParagraph"/>
            </w:pPr>
            <w:r>
              <w:t>Whole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B64391F" w14:textId="70651A4E" w:rsidR="00B503FB" w:rsidRDefault="00B503FB" w:rsidP="00B503FB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1AF107A" w14:textId="77777777" w:rsidR="00B503FB" w:rsidRDefault="00B503FB" w:rsidP="00B503FB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Ensure that all annexes are cited in the main part of the document, clearly indicating whether they are informative or normative.</w:t>
            </w:r>
          </w:p>
          <w:p w14:paraId="5EF03C44" w14:textId="6418191F" w:rsidR="00B503FB" w:rsidRDefault="00B503FB" w:rsidP="00B503FB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Ensure that all tables are cited in the text.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144ED05" w14:textId="77777777" w:rsidR="00B503FB" w:rsidRDefault="00B503FB" w:rsidP="00B503FB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C45BD60" w14:textId="77777777" w:rsidR="00B503FB" w:rsidRPr="002C459E" w:rsidRDefault="00B503FB" w:rsidP="00B503FB">
            <w:pPr>
              <w:pStyle w:val="ISOSecretObservations"/>
            </w:pPr>
          </w:p>
        </w:tc>
      </w:tr>
    </w:tbl>
    <w:p w14:paraId="18E8691A" w14:textId="77777777" w:rsidR="00A16159" w:rsidRPr="00AE60D1" w:rsidRDefault="00A16159" w:rsidP="00B31D14"/>
    <w:sectPr w:rsidR="00A16159" w:rsidRPr="00AE60D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ADDD" w14:textId="77777777" w:rsidR="00B82942" w:rsidRDefault="00B82942" w:rsidP="00B31D14">
      <w:r>
        <w:separator/>
      </w:r>
    </w:p>
  </w:endnote>
  <w:endnote w:type="continuationSeparator" w:id="0">
    <w:p w14:paraId="4E133DAE" w14:textId="77777777" w:rsidR="00B82942" w:rsidRDefault="00B82942" w:rsidP="00B31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299B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</w:t>
    </w:r>
    <w:r w:rsidR="00AE60D1">
      <w:rPr>
        <w:rStyle w:val="PageNumber"/>
        <w:bCs/>
        <w:sz w:val="16"/>
      </w:rPr>
      <w:t xml:space="preserve">/ </w:t>
    </w:r>
    <w:r w:rsidR="00AE60D1" w:rsidRPr="00AE60D1">
      <w:rPr>
        <w:rStyle w:val="PageNumber"/>
        <w:b/>
        <w:bCs/>
        <w:sz w:val="16"/>
      </w:rPr>
      <w:t>NC</w:t>
    </w:r>
    <w:r w:rsidR="00AE60D1">
      <w:rPr>
        <w:rStyle w:val="PageNumber"/>
        <w:bCs/>
        <w:sz w:val="16"/>
      </w:rPr>
      <w:t xml:space="preserve"> = National Committee </w:t>
    </w:r>
    <w:r>
      <w:rPr>
        <w:rStyle w:val="PageNumber"/>
        <w:bCs/>
        <w:sz w:val="16"/>
      </w:rPr>
      <w:t xml:space="preserve">(enter the ISO 3166 two-letter country code, e.g. CN for China; comments from the ISO/CS editing unit are identified by </w:t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>)</w:t>
    </w:r>
  </w:p>
  <w:p w14:paraId="699C08BB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proofErr w:type="spellStart"/>
    <w:r>
      <w:rPr>
        <w:rStyle w:val="PageNumber"/>
        <w:b/>
        <w:sz w:val="16"/>
      </w:rPr>
      <w:t>ge</w:t>
    </w:r>
    <w:proofErr w:type="spellEnd"/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proofErr w:type="spellStart"/>
    <w:r>
      <w:rPr>
        <w:rStyle w:val="PageNumber"/>
        <w:b/>
        <w:sz w:val="16"/>
      </w:rPr>
      <w:t>te</w:t>
    </w:r>
    <w:proofErr w:type="spellEnd"/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 </w:t>
    </w:r>
  </w:p>
  <w:p w14:paraId="2207DD94" w14:textId="77777777" w:rsidR="00A16159" w:rsidRDefault="00A16159" w:rsidP="00B31D14">
    <w:pPr>
      <w:pStyle w:val="Footer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603C71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603C71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22CC42F8" w14:textId="77777777" w:rsidR="00A16159" w:rsidRDefault="00A16159" w:rsidP="00B31D14">
    <w:pPr>
      <w:pStyle w:val="Footer"/>
      <w:rPr>
        <w:rStyle w:val="PageNumber"/>
        <w:i/>
        <w:iCs/>
        <w:sz w:val="16"/>
      </w:rPr>
    </w:pPr>
    <w:r>
      <w:rPr>
        <w:rStyle w:val="PageNumber"/>
        <w:i/>
        <w:iCs/>
        <w:sz w:val="16"/>
      </w:rPr>
      <w:t>ISO</w:t>
    </w:r>
    <w:r w:rsidR="00AE60D1">
      <w:rPr>
        <w:rStyle w:val="PageNumber"/>
        <w:i/>
        <w:iCs/>
        <w:sz w:val="16"/>
      </w:rPr>
      <w:t>/IEC</w:t>
    </w:r>
    <w:r w:rsidR="00387E3D">
      <w:rPr>
        <w:rStyle w:val="PageNumber"/>
        <w:i/>
        <w:iCs/>
        <w:sz w:val="16"/>
      </w:rPr>
      <w:t>/CEN/</w:t>
    </w:r>
    <w:proofErr w:type="gramStart"/>
    <w:r w:rsidR="00387E3D">
      <w:rPr>
        <w:rStyle w:val="PageNumber"/>
        <w:i/>
        <w:iCs/>
        <w:sz w:val="16"/>
      </w:rPr>
      <w:t>CENELEC</w:t>
    </w:r>
    <w:r w:rsidR="00AE60D1">
      <w:rPr>
        <w:rStyle w:val="PageNumber"/>
        <w:i/>
        <w:iCs/>
        <w:sz w:val="16"/>
      </w:rPr>
      <w:t xml:space="preserve"> </w:t>
    </w:r>
    <w:r>
      <w:rPr>
        <w:rStyle w:val="PageNumber"/>
        <w:i/>
        <w:iCs/>
        <w:sz w:val="16"/>
      </w:rPr>
      <w:t xml:space="preserve"> electronic</w:t>
    </w:r>
    <w:proofErr w:type="gramEnd"/>
    <w:r>
      <w:rPr>
        <w:rStyle w:val="PageNumber"/>
        <w:i/>
        <w:iCs/>
        <w:sz w:val="16"/>
      </w:rPr>
      <w:t xml:space="preserve"> balloting</w:t>
    </w:r>
    <w:r w:rsidR="00C90982">
      <w:rPr>
        <w:rStyle w:val="PageNumber"/>
        <w:i/>
        <w:iCs/>
        <w:sz w:val="16"/>
      </w:rPr>
      <w:t xml:space="preserve"> commenting template/version 20</w:t>
    </w:r>
    <w:r>
      <w:rPr>
        <w:rStyle w:val="PageNumber"/>
        <w:i/>
        <w:iCs/>
        <w:sz w:val="16"/>
      </w:rPr>
      <w:t>1</w:t>
    </w:r>
    <w:r w:rsidR="00C90982">
      <w:rPr>
        <w:rStyle w:val="PageNumber"/>
        <w:i/>
        <w:iCs/>
        <w:sz w:val="16"/>
      </w:rPr>
      <w:t>2-</w:t>
    </w:r>
    <w:r>
      <w:rPr>
        <w:rStyle w:val="PageNumber"/>
        <w:i/>
        <w:iCs/>
        <w:sz w:val="16"/>
      </w:rPr>
      <w:t>0</w:t>
    </w:r>
    <w:r w:rsidR="00AE60D1">
      <w:rPr>
        <w:rStyle w:val="PageNumber"/>
        <w:i/>
        <w:iCs/>
        <w:sz w:val="16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F642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China)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1A340617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</w:r>
    <w:proofErr w:type="spellStart"/>
    <w:r>
      <w:rPr>
        <w:rStyle w:val="PageNumber"/>
        <w:bCs/>
        <w:sz w:val="16"/>
      </w:rPr>
      <w:t>ge</w:t>
    </w:r>
    <w:proofErr w:type="spellEnd"/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proofErr w:type="spellStart"/>
    <w:r>
      <w:rPr>
        <w:rStyle w:val="PageNumber"/>
        <w:bCs/>
        <w:sz w:val="16"/>
      </w:rPr>
      <w:t>te</w:t>
    </w:r>
    <w:proofErr w:type="spellEnd"/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  <w:t xml:space="preserve">ed = editorial </w:t>
    </w:r>
  </w:p>
  <w:p w14:paraId="58DA581A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4B72BCAE" w14:textId="77777777" w:rsidR="00A16159" w:rsidRDefault="00A16159" w:rsidP="00B31D14">
    <w:pPr>
      <w:pStyle w:val="Footer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714041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0BBD33E2" w14:textId="77777777" w:rsidR="00A16159" w:rsidRDefault="00A16159" w:rsidP="00B31D14">
    <w:pPr>
      <w:pStyle w:val="Footer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F016" w14:textId="77777777" w:rsidR="00B82942" w:rsidRDefault="00B82942" w:rsidP="00B31D14">
      <w:r>
        <w:separator/>
      </w:r>
    </w:p>
  </w:footnote>
  <w:footnote w:type="continuationSeparator" w:id="0">
    <w:p w14:paraId="2D651E83" w14:textId="77777777" w:rsidR="00B82942" w:rsidRDefault="00B82942" w:rsidP="00B31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A64E75" w14:paraId="486AA39F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319C384F" w14:textId="77777777" w:rsidR="00A64E75" w:rsidRDefault="00A64E75" w:rsidP="00B31D14">
          <w:pPr>
            <w:pStyle w:val="ISOComments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5128FBBA" w14:textId="6BEAEC15" w:rsidR="00A64E75" w:rsidRDefault="00A64E75" w:rsidP="00B31D14">
          <w:pPr>
            <w:pStyle w:val="ISOChange"/>
          </w:pPr>
          <w:r>
            <w:t xml:space="preserve">Date: </w:t>
          </w:r>
          <w:r w:rsidR="008F2F52" w:rsidRPr="00603C71">
            <w:t>202</w:t>
          </w:r>
          <w:r w:rsidR="000C2832" w:rsidRPr="00603C71">
            <w:t>6</w:t>
          </w:r>
          <w:r w:rsidR="0047431B" w:rsidRPr="00603C71">
            <w:t>-</w:t>
          </w:r>
          <w:r w:rsidR="00603C71" w:rsidRPr="00603C71">
            <w:t>06</w:t>
          </w:r>
          <w:r w:rsidR="0047431B" w:rsidRPr="00603C71">
            <w:t>-</w:t>
          </w:r>
          <w:r w:rsidR="00603C71" w:rsidRPr="00603C71">
            <w:t>04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2C4DDDEC" w14:textId="30A49826" w:rsidR="00A64E75" w:rsidRDefault="00A64E75" w:rsidP="00B31D14">
          <w:pPr>
            <w:pStyle w:val="ISOSecretObservations"/>
            <w:rPr>
              <w:bCs/>
              <w:sz w:val="20"/>
            </w:rPr>
          </w:pPr>
          <w:r>
            <w:rPr>
              <w:bCs/>
            </w:rPr>
            <w:t>Document:</w:t>
          </w:r>
          <w:r w:rsidR="00701CE9">
            <w:rPr>
              <w:sz w:val="20"/>
            </w:rPr>
            <w:t xml:space="preserve"> </w:t>
          </w:r>
          <w:r w:rsidR="00603C71" w:rsidRPr="00603C71">
            <w:t>ISO_DIS_10303-238_(Ed_4)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424767EC" w14:textId="79D969C5" w:rsidR="00A64E75" w:rsidRDefault="00BF6B60" w:rsidP="00B31D14">
          <w:pPr>
            <w:pStyle w:val="ISOSecretObservations"/>
          </w:pPr>
          <w:r>
            <w:t>Project:</w:t>
          </w:r>
          <w:r w:rsidR="00B154D9" w:rsidRPr="00B154D9">
            <w:rPr>
              <w:b/>
            </w:rPr>
            <w:t xml:space="preserve"> </w:t>
          </w:r>
          <w:r w:rsidR="00603C71" w:rsidRPr="00603C71">
            <w:rPr>
              <w:b/>
              <w:color w:val="1A1A1A"/>
              <w:szCs w:val="18"/>
              <w:shd w:val="clear" w:color="auto" w:fill="FFFFFF"/>
            </w:rPr>
            <w:t>86074</w:t>
          </w:r>
        </w:p>
      </w:tc>
    </w:tr>
  </w:tbl>
  <w:p w14:paraId="3E13F144" w14:textId="77777777" w:rsidR="00A16159" w:rsidRDefault="00A16159" w:rsidP="00B31D14">
    <w:pPr>
      <w:pStyle w:val="Header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209"/>
      <w:gridCol w:w="1209"/>
      <w:gridCol w:w="1115"/>
      <w:gridCol w:w="4177"/>
      <w:gridCol w:w="4233"/>
      <w:gridCol w:w="2419"/>
    </w:tblGrid>
    <w:tr w:rsidR="00C90982" w14:paraId="237B3FD7" w14:textId="77777777" w:rsidTr="00395636">
      <w:trPr>
        <w:cantSplit/>
        <w:jc w:val="center"/>
      </w:trPr>
      <w:tc>
        <w:tcPr>
          <w:tcW w:w="606" w:type="dxa"/>
        </w:tcPr>
        <w:p w14:paraId="1E1B83C3" w14:textId="77777777" w:rsidR="00C90982" w:rsidRDefault="00C90982" w:rsidP="00B31D14">
          <w:r>
            <w:t>MB</w:t>
          </w:r>
          <w:r w:rsidR="00A64E75">
            <w:t>/N</w:t>
          </w:r>
          <w:r w:rsidR="00AE60D1">
            <w:t>C</w:t>
          </w:r>
          <w:r w:rsidR="00AE60D1">
            <w:rPr>
              <w:bCs/>
              <w:position w:val="6"/>
              <w:sz w:val="12"/>
            </w:rPr>
            <w:t>1</w:t>
          </w:r>
        </w:p>
      </w:tc>
      <w:tc>
        <w:tcPr>
          <w:tcW w:w="908" w:type="dxa"/>
        </w:tcPr>
        <w:p w14:paraId="209AA350" w14:textId="77777777" w:rsidR="00C90982" w:rsidRDefault="00C90982" w:rsidP="00B31D14">
          <w:r>
            <w:t>Line number</w:t>
          </w:r>
        </w:p>
        <w:p w14:paraId="6777F4E0" w14:textId="77777777" w:rsidR="003C6559" w:rsidRDefault="003C6559" w:rsidP="00B31D14">
          <w:pPr>
            <w:rPr>
              <w:b/>
            </w:rPr>
          </w:pPr>
          <w:r>
            <w:t>(e.g. 17)</w:t>
          </w:r>
        </w:p>
      </w:tc>
      <w:tc>
        <w:tcPr>
          <w:tcW w:w="1209" w:type="dxa"/>
        </w:tcPr>
        <w:p w14:paraId="7FFA13C8" w14:textId="77777777" w:rsidR="00C90982" w:rsidRDefault="00395636" w:rsidP="00B31D14">
          <w:r w:rsidRPr="00395636">
            <w:t>Clause/</w:t>
          </w:r>
          <w:r>
            <w:t xml:space="preserve"> </w:t>
          </w:r>
          <w:r w:rsidRPr="00395636">
            <w:t>Subclause</w:t>
          </w:r>
        </w:p>
        <w:p w14:paraId="37D5DAC4" w14:textId="77777777" w:rsidR="003C6559" w:rsidRPr="00395636" w:rsidRDefault="003C6559" w:rsidP="00B31D14">
          <w:pPr>
            <w:rPr>
              <w:b/>
            </w:rPr>
          </w:pPr>
          <w:r>
            <w:t>(e.g. 3.1)</w:t>
          </w:r>
        </w:p>
      </w:tc>
      <w:tc>
        <w:tcPr>
          <w:tcW w:w="1209" w:type="dxa"/>
        </w:tcPr>
        <w:p w14:paraId="22365577" w14:textId="77777777" w:rsidR="00C90982" w:rsidRDefault="00540C31" w:rsidP="00B31D14">
          <w:r w:rsidRPr="00395636">
            <w:t>Paragraph/</w:t>
          </w:r>
          <w:r w:rsidR="00395636">
            <w:t xml:space="preserve"> </w:t>
          </w:r>
          <w:r w:rsidRPr="00395636">
            <w:t>Figure/</w:t>
          </w:r>
          <w:r w:rsidR="00395636">
            <w:t xml:space="preserve"> </w:t>
          </w:r>
          <w:r w:rsidRPr="00395636">
            <w:t>Table/</w:t>
          </w:r>
        </w:p>
        <w:p w14:paraId="19797BEB" w14:textId="77777777" w:rsidR="003C6559" w:rsidRPr="00395636" w:rsidRDefault="003C6559" w:rsidP="00B31D14">
          <w:pPr>
            <w:rPr>
              <w:b/>
            </w:rPr>
          </w:pPr>
          <w:r>
            <w:t>(e.g. Table 1)</w:t>
          </w:r>
        </w:p>
      </w:tc>
      <w:tc>
        <w:tcPr>
          <w:tcW w:w="1115" w:type="dxa"/>
        </w:tcPr>
        <w:p w14:paraId="649396FF" w14:textId="77777777" w:rsidR="00C90982" w:rsidRDefault="00C90982" w:rsidP="00B31D14">
          <w:r>
            <w:t>Type of comment</w:t>
          </w:r>
          <w:r>
            <w:rPr>
              <w:bCs/>
              <w:position w:val="6"/>
              <w:sz w:val="12"/>
            </w:rPr>
            <w:t>2</w:t>
          </w:r>
        </w:p>
      </w:tc>
      <w:tc>
        <w:tcPr>
          <w:tcW w:w="4177" w:type="dxa"/>
        </w:tcPr>
        <w:p w14:paraId="0D14B06C" w14:textId="77777777" w:rsidR="00C90982" w:rsidRDefault="00C90982" w:rsidP="00B31D14">
          <w:r>
            <w:t>Comment</w:t>
          </w:r>
          <w:r w:rsidR="00A64E75">
            <w:t>s</w:t>
          </w:r>
        </w:p>
      </w:tc>
      <w:tc>
        <w:tcPr>
          <w:tcW w:w="4233" w:type="dxa"/>
        </w:tcPr>
        <w:p w14:paraId="6DC0D568" w14:textId="77777777" w:rsidR="00C90982" w:rsidRDefault="00C90982" w:rsidP="00B31D14">
          <w:r>
            <w:t>Proposed change</w:t>
          </w:r>
        </w:p>
      </w:tc>
      <w:tc>
        <w:tcPr>
          <w:tcW w:w="2419" w:type="dxa"/>
        </w:tcPr>
        <w:p w14:paraId="19C7DD23" w14:textId="77777777" w:rsidR="00C90982" w:rsidRDefault="00A64E75" w:rsidP="00B31D14">
          <w:r>
            <w:t>Observations of the secretariat</w:t>
          </w:r>
        </w:p>
      </w:tc>
    </w:tr>
  </w:tbl>
  <w:p w14:paraId="4A4CD074" w14:textId="77777777" w:rsidR="00A16159" w:rsidRDefault="00A16159" w:rsidP="00B31D14">
    <w:pPr>
      <w:pStyle w:val="Header"/>
    </w:pPr>
  </w:p>
  <w:p w14:paraId="7FE5D890" w14:textId="77777777" w:rsidR="00A16159" w:rsidRDefault="00A16159" w:rsidP="00B31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A16159" w14:paraId="4B5AD79A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4457FD79" w14:textId="77777777" w:rsidR="00A16159" w:rsidRDefault="00A16159" w:rsidP="00B31D14">
          <w:pPr>
            <w:pStyle w:val="ISOComments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7EA3E1B8" w14:textId="77777777" w:rsidR="00A16159" w:rsidRDefault="00A16159" w:rsidP="00B31D14">
          <w:pPr>
            <w:pStyle w:val="ISOChange"/>
          </w:pPr>
          <w: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70175D15" w14:textId="77777777" w:rsidR="00A16159" w:rsidRDefault="00A16159" w:rsidP="00B31D14">
          <w:pPr>
            <w:pStyle w:val="ISOSecretObservations"/>
          </w:pPr>
          <w: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770E1B37" w14:textId="77777777" w:rsidR="00A16159" w:rsidRDefault="00A16159" w:rsidP="00B31D14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A16159" w14:paraId="3BD3F802" w14:textId="77777777">
      <w:trPr>
        <w:cantSplit/>
        <w:jc w:val="center"/>
      </w:trPr>
      <w:tc>
        <w:tcPr>
          <w:tcW w:w="539" w:type="dxa"/>
        </w:tcPr>
        <w:p w14:paraId="7336F8E0" w14:textId="77777777" w:rsidR="00A16159" w:rsidRDefault="00A16159" w:rsidP="00B31D14">
          <w:r>
            <w:t>1</w:t>
          </w:r>
        </w:p>
      </w:tc>
      <w:tc>
        <w:tcPr>
          <w:tcW w:w="1814" w:type="dxa"/>
        </w:tcPr>
        <w:p w14:paraId="1EF698CC" w14:textId="77777777" w:rsidR="00A16159" w:rsidRDefault="00A16159" w:rsidP="00B31D14">
          <w:r>
            <w:t>2</w:t>
          </w:r>
        </w:p>
      </w:tc>
      <w:tc>
        <w:tcPr>
          <w:tcW w:w="1134" w:type="dxa"/>
        </w:tcPr>
        <w:p w14:paraId="7550817A" w14:textId="77777777" w:rsidR="00A16159" w:rsidRDefault="00A16159" w:rsidP="00B31D14">
          <w:r>
            <w:t>3</w:t>
          </w:r>
        </w:p>
      </w:tc>
      <w:tc>
        <w:tcPr>
          <w:tcW w:w="709" w:type="dxa"/>
        </w:tcPr>
        <w:p w14:paraId="2C842E71" w14:textId="77777777" w:rsidR="00A16159" w:rsidRDefault="00A16159" w:rsidP="00B31D14">
          <w:r>
            <w:t>4</w:t>
          </w:r>
        </w:p>
      </w:tc>
      <w:tc>
        <w:tcPr>
          <w:tcW w:w="4394" w:type="dxa"/>
        </w:tcPr>
        <w:p w14:paraId="65F667F6" w14:textId="77777777" w:rsidR="00A16159" w:rsidRDefault="00A16159" w:rsidP="00B31D14">
          <w:r>
            <w:t>5</w:t>
          </w:r>
        </w:p>
      </w:tc>
      <w:tc>
        <w:tcPr>
          <w:tcW w:w="3828" w:type="dxa"/>
        </w:tcPr>
        <w:p w14:paraId="38FF2A13" w14:textId="77777777" w:rsidR="00A16159" w:rsidRDefault="00A16159" w:rsidP="00B31D14">
          <w:r>
            <w:t>6</w:t>
          </w:r>
        </w:p>
      </w:tc>
      <w:tc>
        <w:tcPr>
          <w:tcW w:w="3459" w:type="dxa"/>
        </w:tcPr>
        <w:p w14:paraId="2FFDEF59" w14:textId="77777777" w:rsidR="00A16159" w:rsidRDefault="00A16159" w:rsidP="00B31D14">
          <w:r>
            <w:t>7</w:t>
          </w:r>
        </w:p>
      </w:tc>
    </w:tr>
    <w:tr w:rsidR="00A16159" w14:paraId="31482339" w14:textId="77777777">
      <w:trPr>
        <w:cantSplit/>
        <w:jc w:val="center"/>
      </w:trPr>
      <w:tc>
        <w:tcPr>
          <w:tcW w:w="539" w:type="dxa"/>
        </w:tcPr>
        <w:p w14:paraId="4DDE33ED" w14:textId="77777777" w:rsidR="00A16159" w:rsidRDefault="00A16159" w:rsidP="00B31D14">
          <w:r>
            <w:t>MB</w:t>
          </w:r>
          <w:r>
            <w:rPr>
              <w:bCs/>
              <w:position w:val="6"/>
              <w:sz w:val="12"/>
            </w:rPr>
            <w:t>1</w:t>
          </w:r>
          <w:r>
            <w:br/>
          </w:r>
        </w:p>
      </w:tc>
      <w:tc>
        <w:tcPr>
          <w:tcW w:w="1814" w:type="dxa"/>
        </w:tcPr>
        <w:p w14:paraId="607AE4B6" w14:textId="77777777" w:rsidR="00A16159" w:rsidRDefault="00A16159" w:rsidP="00B31D14">
          <w:r>
            <w:t>Claus</w:t>
          </w:r>
          <w:r>
            <w:rPr>
              <w:spacing w:val="20"/>
            </w:rPr>
            <w:t>e/</w:t>
          </w:r>
          <w:r>
            <w:br/>
            <w:t>Subclause/</w:t>
          </w:r>
          <w:r>
            <w:br/>
            <w:t>Annex/Figure/Table</w:t>
          </w:r>
          <w:r>
            <w:br/>
          </w:r>
          <w:r>
            <w:rPr>
              <w:bCs/>
            </w:rPr>
            <w:t>(e.g. 3.1, Table 2)</w:t>
          </w:r>
        </w:p>
      </w:tc>
      <w:tc>
        <w:tcPr>
          <w:tcW w:w="1134" w:type="dxa"/>
        </w:tcPr>
        <w:p w14:paraId="65A4FD3F" w14:textId="77777777" w:rsidR="00A16159" w:rsidRDefault="00A16159" w:rsidP="00B31D14">
          <w:r>
            <w:t>Paragraph/</w:t>
          </w:r>
          <w:r>
            <w:br/>
            <w:t>List item/</w:t>
          </w:r>
          <w:r>
            <w:br/>
            <w:t>Note/</w:t>
          </w:r>
          <w:r>
            <w:br/>
          </w:r>
          <w:r>
            <w:rPr>
              <w:bCs/>
            </w:rPr>
            <w:t>(e.g. Note 2)</w:t>
          </w:r>
        </w:p>
      </w:tc>
      <w:tc>
        <w:tcPr>
          <w:tcW w:w="709" w:type="dxa"/>
        </w:tcPr>
        <w:p w14:paraId="05943FA5" w14:textId="77777777" w:rsidR="00A16159" w:rsidRDefault="00A16159" w:rsidP="00B31D14">
          <w:r>
            <w:t>Type of com-</w:t>
          </w:r>
          <w:proofErr w:type="spellStart"/>
          <w:r>
            <w:t>ment</w:t>
          </w:r>
          <w:proofErr w:type="spellEnd"/>
          <w:r>
            <w:rPr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235A43AE" w14:textId="77777777" w:rsidR="00A16159" w:rsidRDefault="00A16159" w:rsidP="00B31D14">
          <w:r>
            <w:t>Comment (justification for change)</w:t>
          </w:r>
        </w:p>
      </w:tc>
      <w:tc>
        <w:tcPr>
          <w:tcW w:w="3828" w:type="dxa"/>
        </w:tcPr>
        <w:p w14:paraId="58E34087" w14:textId="77777777" w:rsidR="00A16159" w:rsidRDefault="00A16159" w:rsidP="00B31D14">
          <w:r>
            <w:t>Proposed change</w:t>
          </w:r>
        </w:p>
      </w:tc>
      <w:tc>
        <w:tcPr>
          <w:tcW w:w="3459" w:type="dxa"/>
        </w:tcPr>
        <w:p w14:paraId="212F5E7A" w14:textId="77777777" w:rsidR="00A16159" w:rsidRDefault="00A16159" w:rsidP="00B31D14">
          <w:r>
            <w:t>Secretariat observations</w:t>
          </w:r>
          <w:r>
            <w:br/>
          </w:r>
          <w:r>
            <w:rPr>
              <w:bCs/>
            </w:rPr>
            <w:t>on each comment submitted</w:t>
          </w:r>
        </w:p>
      </w:tc>
    </w:tr>
  </w:tbl>
  <w:p w14:paraId="377BFE53" w14:textId="77777777" w:rsidR="00A16159" w:rsidRDefault="00A16159" w:rsidP="00B31D14">
    <w:pPr>
      <w:pStyle w:val="Header"/>
    </w:pPr>
  </w:p>
  <w:p w14:paraId="2AD88DF8" w14:textId="77777777" w:rsidR="00A16159" w:rsidRDefault="00A16159" w:rsidP="00B31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6CEE"/>
    <w:multiLevelType w:val="multilevel"/>
    <w:tmpl w:val="669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331D7"/>
    <w:multiLevelType w:val="multilevel"/>
    <w:tmpl w:val="8DA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A0B6E"/>
    <w:multiLevelType w:val="multilevel"/>
    <w:tmpl w:val="4D8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23485">
    <w:abstractNumId w:val="2"/>
  </w:num>
  <w:num w:numId="2" w16cid:durableId="1491479372">
    <w:abstractNumId w:val="1"/>
  </w:num>
  <w:num w:numId="3" w16cid:durableId="107520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tx_document_page_count" w:val="1"/>
    <w:docVar w:name="O974ISO" w:val="-1"/>
  </w:docVars>
  <w:rsids>
    <w:rsidRoot w:val="004C6E8C"/>
    <w:rsid w:val="00004AD3"/>
    <w:rsid w:val="000272C0"/>
    <w:rsid w:val="0005774E"/>
    <w:rsid w:val="00061773"/>
    <w:rsid w:val="00071CF1"/>
    <w:rsid w:val="0007625F"/>
    <w:rsid w:val="0008748C"/>
    <w:rsid w:val="00097CEB"/>
    <w:rsid w:val="000B2217"/>
    <w:rsid w:val="000C2832"/>
    <w:rsid w:val="000C779D"/>
    <w:rsid w:val="000E4994"/>
    <w:rsid w:val="000F0BF1"/>
    <w:rsid w:val="001100EB"/>
    <w:rsid w:val="001148EC"/>
    <w:rsid w:val="00114BC2"/>
    <w:rsid w:val="001166E8"/>
    <w:rsid w:val="001322F0"/>
    <w:rsid w:val="00133B86"/>
    <w:rsid w:val="0014219C"/>
    <w:rsid w:val="001672DD"/>
    <w:rsid w:val="001708E4"/>
    <w:rsid w:val="001A02BE"/>
    <w:rsid w:val="001A16AE"/>
    <w:rsid w:val="001B3E9C"/>
    <w:rsid w:val="001C262E"/>
    <w:rsid w:val="001C3D04"/>
    <w:rsid w:val="001E03F1"/>
    <w:rsid w:val="001E38D8"/>
    <w:rsid w:val="001F294D"/>
    <w:rsid w:val="00220225"/>
    <w:rsid w:val="00232FFC"/>
    <w:rsid w:val="00253CEB"/>
    <w:rsid w:val="00266662"/>
    <w:rsid w:val="002A01B9"/>
    <w:rsid w:val="002A0D3D"/>
    <w:rsid w:val="002A457B"/>
    <w:rsid w:val="002A681B"/>
    <w:rsid w:val="002B2554"/>
    <w:rsid w:val="002C22BA"/>
    <w:rsid w:val="002C459E"/>
    <w:rsid w:val="002C537E"/>
    <w:rsid w:val="002D4F3B"/>
    <w:rsid w:val="002D7517"/>
    <w:rsid w:val="002F09AB"/>
    <w:rsid w:val="003050FA"/>
    <w:rsid w:val="00313FD1"/>
    <w:rsid w:val="00314348"/>
    <w:rsid w:val="003205A5"/>
    <w:rsid w:val="00330526"/>
    <w:rsid w:val="00330B23"/>
    <w:rsid w:val="00344457"/>
    <w:rsid w:val="00353437"/>
    <w:rsid w:val="0035582E"/>
    <w:rsid w:val="00363E18"/>
    <w:rsid w:val="003864B7"/>
    <w:rsid w:val="00387E3D"/>
    <w:rsid w:val="00395636"/>
    <w:rsid w:val="003A5156"/>
    <w:rsid w:val="003B702D"/>
    <w:rsid w:val="003C6559"/>
    <w:rsid w:val="003E43C8"/>
    <w:rsid w:val="00420AF3"/>
    <w:rsid w:val="00434401"/>
    <w:rsid w:val="00452C49"/>
    <w:rsid w:val="00464D66"/>
    <w:rsid w:val="00470D6D"/>
    <w:rsid w:val="0047431B"/>
    <w:rsid w:val="00496ED1"/>
    <w:rsid w:val="004A44DF"/>
    <w:rsid w:val="004B39A9"/>
    <w:rsid w:val="004C6E8C"/>
    <w:rsid w:val="004D2296"/>
    <w:rsid w:val="004E5D04"/>
    <w:rsid w:val="004F6A9A"/>
    <w:rsid w:val="00500922"/>
    <w:rsid w:val="0050775D"/>
    <w:rsid w:val="005123FF"/>
    <w:rsid w:val="005341BE"/>
    <w:rsid w:val="005368A9"/>
    <w:rsid w:val="00540C31"/>
    <w:rsid w:val="00542145"/>
    <w:rsid w:val="005610D4"/>
    <w:rsid w:val="00563178"/>
    <w:rsid w:val="00564784"/>
    <w:rsid w:val="005845C6"/>
    <w:rsid w:val="0058683E"/>
    <w:rsid w:val="0059460B"/>
    <w:rsid w:val="005D6B23"/>
    <w:rsid w:val="005F4A43"/>
    <w:rsid w:val="005F50E1"/>
    <w:rsid w:val="00603C71"/>
    <w:rsid w:val="006136BC"/>
    <w:rsid w:val="0062042B"/>
    <w:rsid w:val="00621C48"/>
    <w:rsid w:val="00626A8C"/>
    <w:rsid w:val="0063381F"/>
    <w:rsid w:val="006340F5"/>
    <w:rsid w:val="00651363"/>
    <w:rsid w:val="00653EB8"/>
    <w:rsid w:val="0065427F"/>
    <w:rsid w:val="006619F0"/>
    <w:rsid w:val="00665AB2"/>
    <w:rsid w:val="00691F8D"/>
    <w:rsid w:val="006A3C47"/>
    <w:rsid w:val="006B079D"/>
    <w:rsid w:val="006B2B9E"/>
    <w:rsid w:val="006B6691"/>
    <w:rsid w:val="006C2369"/>
    <w:rsid w:val="006C255F"/>
    <w:rsid w:val="006C7910"/>
    <w:rsid w:val="006F20B1"/>
    <w:rsid w:val="006F3225"/>
    <w:rsid w:val="00701CE9"/>
    <w:rsid w:val="00714041"/>
    <w:rsid w:val="00722D4B"/>
    <w:rsid w:val="00727F79"/>
    <w:rsid w:val="00753CDA"/>
    <w:rsid w:val="007633BD"/>
    <w:rsid w:val="007667FA"/>
    <w:rsid w:val="007B308D"/>
    <w:rsid w:val="007C2987"/>
    <w:rsid w:val="007C5A80"/>
    <w:rsid w:val="007E2E99"/>
    <w:rsid w:val="00840D77"/>
    <w:rsid w:val="008677D9"/>
    <w:rsid w:val="008951B6"/>
    <w:rsid w:val="008A65B9"/>
    <w:rsid w:val="008B4466"/>
    <w:rsid w:val="008B4EC5"/>
    <w:rsid w:val="008B51BC"/>
    <w:rsid w:val="008C16F6"/>
    <w:rsid w:val="008F2F52"/>
    <w:rsid w:val="00900342"/>
    <w:rsid w:val="00903AD0"/>
    <w:rsid w:val="0091482D"/>
    <w:rsid w:val="00923520"/>
    <w:rsid w:val="0092594B"/>
    <w:rsid w:val="00926B42"/>
    <w:rsid w:val="009405F5"/>
    <w:rsid w:val="009418F9"/>
    <w:rsid w:val="00957F0F"/>
    <w:rsid w:val="009A17CB"/>
    <w:rsid w:val="009C38C7"/>
    <w:rsid w:val="009D01C8"/>
    <w:rsid w:val="009D12C7"/>
    <w:rsid w:val="009D20F1"/>
    <w:rsid w:val="00A0050C"/>
    <w:rsid w:val="00A06CC1"/>
    <w:rsid w:val="00A144E5"/>
    <w:rsid w:val="00A16159"/>
    <w:rsid w:val="00A26744"/>
    <w:rsid w:val="00A412FF"/>
    <w:rsid w:val="00A63938"/>
    <w:rsid w:val="00A64E75"/>
    <w:rsid w:val="00A65F7D"/>
    <w:rsid w:val="00A7145A"/>
    <w:rsid w:val="00AA3F6B"/>
    <w:rsid w:val="00AB340C"/>
    <w:rsid w:val="00AB3C72"/>
    <w:rsid w:val="00AE60D1"/>
    <w:rsid w:val="00AF7C69"/>
    <w:rsid w:val="00B043B6"/>
    <w:rsid w:val="00B04BF9"/>
    <w:rsid w:val="00B0714A"/>
    <w:rsid w:val="00B07614"/>
    <w:rsid w:val="00B105F9"/>
    <w:rsid w:val="00B154D9"/>
    <w:rsid w:val="00B31D14"/>
    <w:rsid w:val="00B36CC8"/>
    <w:rsid w:val="00B503FB"/>
    <w:rsid w:val="00B53A44"/>
    <w:rsid w:val="00B56505"/>
    <w:rsid w:val="00B67406"/>
    <w:rsid w:val="00B74E90"/>
    <w:rsid w:val="00B7719B"/>
    <w:rsid w:val="00B82942"/>
    <w:rsid w:val="00B86D10"/>
    <w:rsid w:val="00BA7442"/>
    <w:rsid w:val="00BC2910"/>
    <w:rsid w:val="00BC5FF2"/>
    <w:rsid w:val="00BD0EA6"/>
    <w:rsid w:val="00BE6357"/>
    <w:rsid w:val="00BF3549"/>
    <w:rsid w:val="00BF6B60"/>
    <w:rsid w:val="00C1281F"/>
    <w:rsid w:val="00C128C7"/>
    <w:rsid w:val="00C17F43"/>
    <w:rsid w:val="00C20E6C"/>
    <w:rsid w:val="00C20FD4"/>
    <w:rsid w:val="00C2116C"/>
    <w:rsid w:val="00C25673"/>
    <w:rsid w:val="00C4163E"/>
    <w:rsid w:val="00C6451A"/>
    <w:rsid w:val="00C67C14"/>
    <w:rsid w:val="00C74466"/>
    <w:rsid w:val="00C86E11"/>
    <w:rsid w:val="00C90982"/>
    <w:rsid w:val="00C91664"/>
    <w:rsid w:val="00CA2E0A"/>
    <w:rsid w:val="00CB1732"/>
    <w:rsid w:val="00CC5A69"/>
    <w:rsid w:val="00CC737F"/>
    <w:rsid w:val="00CD0196"/>
    <w:rsid w:val="00CE614A"/>
    <w:rsid w:val="00CF1370"/>
    <w:rsid w:val="00D27FDA"/>
    <w:rsid w:val="00D31761"/>
    <w:rsid w:val="00D407D7"/>
    <w:rsid w:val="00D51AEA"/>
    <w:rsid w:val="00D5437B"/>
    <w:rsid w:val="00D718D7"/>
    <w:rsid w:val="00D74D95"/>
    <w:rsid w:val="00DD0669"/>
    <w:rsid w:val="00DD2977"/>
    <w:rsid w:val="00E106B4"/>
    <w:rsid w:val="00E121F3"/>
    <w:rsid w:val="00E24EE1"/>
    <w:rsid w:val="00E4267E"/>
    <w:rsid w:val="00E44803"/>
    <w:rsid w:val="00E45AD3"/>
    <w:rsid w:val="00E64725"/>
    <w:rsid w:val="00E90ED7"/>
    <w:rsid w:val="00EA5C10"/>
    <w:rsid w:val="00EC1DF9"/>
    <w:rsid w:val="00EC43E3"/>
    <w:rsid w:val="00EC5739"/>
    <w:rsid w:val="00EC7F0B"/>
    <w:rsid w:val="00EE02A4"/>
    <w:rsid w:val="00EE5CCE"/>
    <w:rsid w:val="00F16E82"/>
    <w:rsid w:val="00F37FF0"/>
    <w:rsid w:val="00F40CCE"/>
    <w:rsid w:val="00F44285"/>
    <w:rsid w:val="00F63C33"/>
    <w:rsid w:val="00F65F5D"/>
    <w:rsid w:val="00F67816"/>
    <w:rsid w:val="00F718CA"/>
    <w:rsid w:val="00F961C3"/>
    <w:rsid w:val="00FA2AFC"/>
    <w:rsid w:val="00FB0654"/>
    <w:rsid w:val="00FC43D9"/>
    <w:rsid w:val="00FD1C86"/>
    <w:rsid w:val="00FD4D5B"/>
    <w:rsid w:val="00FE3A6C"/>
    <w:rsid w:val="00FF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A10D9"/>
  <w15:docId w15:val="{C7ECFFE3-5987-4739-84A2-B2733B63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14"/>
    <w:pPr>
      <w:jc w:val="both"/>
    </w:pPr>
    <w:rPr>
      <w:rFonts w:ascii="Arial" w:hAnsi="Arial" w:cs="Arial"/>
      <w:sz w:val="16"/>
      <w:szCs w:val="16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semiHidden/>
  </w:style>
  <w:style w:type="paragraph" w:styleId="Footer">
    <w:name w:val="footer"/>
    <w:basedOn w:val="Normal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semiHidden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  <w:style w:type="character" w:styleId="Hyperlink">
    <w:name w:val="Hyperlink"/>
    <w:basedOn w:val="DefaultParagraphFont"/>
    <w:uiPriority w:val="99"/>
    <w:unhideWhenUsed/>
    <w:rsid w:val="002C45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rome-extension://efaidnbmnnnibpcajpcglclefindmkaj/file:/C:/Users/LUEJE/Downloads/ISO-IEC%20Directives,%20Part%202,%20Principles%20and%20rules%20for%20the%20structure%20and%20drafting%20of%20ISO%20and%20IEC%20documents%20-%202021%20(9th%20edition)%20-%20PDF%20(5)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d.iso.org/jira-pilot/browse/TCSC410303-2716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LUEJE\AppData\Local\Temp\8d8c6d0d-c326-4024-9391-102f70fd1a34_C086704e-html.zip.C086704e-html.zip\data\annexG.ht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file:///C:\Users\LUEJE\AppData\Local\Temp\8d8c6d0d-c326-4024-9391-102f70fd1a34_C086704e-html.zip.C086704e-html.zip\data\clause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rome-extension://efaidnbmnnnibpcajpcglclefindmkaj/file:/C:/Users/LUEJE/Downloads/ISO-IEC%20Directives,%20Part%202,%20Principles%20and%20rules%20for%20the%20structure%20and%20drafting%20of%20ISO%20and%20IEC%20documents%20-%202021%20(9th%20edition)%20-%20PDF%20(5).pdf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commentmd1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commentmd1template.dot</Template>
  <TotalTime>722</TotalTime>
  <Pages>12</Pages>
  <Words>3475</Words>
  <Characters>19812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CommentsOn</vt:lpstr>
    </vt:vector>
  </TitlesOfParts>
  <Company>ISO</Company>
  <LinksUpToDate>false</LinksUpToDate>
  <CharactersWithSpaces>23241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creator>dow</dc:creator>
  <dc:description>FORM (ISO)</dc:description>
  <cp:lastModifiedBy>David Loffredo</cp:lastModifiedBy>
  <cp:revision>23</cp:revision>
  <cp:lastPrinted>2001-10-25T08:34:00Z</cp:lastPrinted>
  <dcterms:created xsi:type="dcterms:W3CDTF">2026-07-07T14:57:00Z</dcterms:created>
  <dcterms:modified xsi:type="dcterms:W3CDTF">2026-09-15T21:42:00Z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