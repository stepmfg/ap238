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87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06"/>
        <w:gridCol w:w="908"/>
        <w:gridCol w:w="1209"/>
        <w:gridCol w:w="1209"/>
        <w:gridCol w:w="1115"/>
        <w:gridCol w:w="4177"/>
        <w:gridCol w:w="4233"/>
        <w:gridCol w:w="2419"/>
      </w:tblGrid>
      <w:tr w:rsidR="00133B86" w:rsidRPr="002C459E" w14:paraId="0DA2E9DC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31CC473" w14:textId="4140902A" w:rsidR="00133B86" w:rsidRPr="005843BB" w:rsidRDefault="00A412FF" w:rsidP="00B31D14">
            <w:pPr>
              <w:pStyle w:val="ISOMB"/>
            </w:pPr>
            <w:r w:rsidRPr="005843BB">
              <w:t>US-</w:t>
            </w:r>
            <w:r w:rsidR="00133B86" w:rsidRPr="005843BB">
              <w:t>1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1A94FD5" w14:textId="40C16D85" w:rsidR="00133B86" w:rsidRPr="005843BB" w:rsidRDefault="00133B86" w:rsidP="00B31D14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7689956" w14:textId="77777777" w:rsidR="00133B86" w:rsidRPr="005843BB" w:rsidRDefault="00133B86" w:rsidP="00B31D14">
            <w:pPr>
              <w:pStyle w:val="ISOClause"/>
            </w:pPr>
            <w:r w:rsidRPr="005843BB">
              <w:t>Abstract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2CF54DB" w14:textId="77777777" w:rsidR="00133B86" w:rsidRPr="005843BB" w:rsidRDefault="00133B86" w:rsidP="00B31D14">
            <w:pPr>
              <w:pStyle w:val="ISOParagraph"/>
            </w:pPr>
            <w:r w:rsidRPr="005843BB">
              <w:t>Header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6F71C84" w14:textId="77777777" w:rsidR="00133B86" w:rsidRPr="005843BB" w:rsidRDefault="00133B86" w:rsidP="00B31D14">
            <w:pPr>
              <w:pStyle w:val="ISOCommType"/>
            </w:pPr>
            <w:r w:rsidRPr="005843BB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10DCE50" w14:textId="77777777" w:rsidR="00133B86" w:rsidRPr="005843BB" w:rsidRDefault="00133B86" w:rsidP="00B31D14">
            <w:pPr>
              <w:pStyle w:val="ISOComments"/>
            </w:pPr>
            <w:r w:rsidRPr="005843BB">
              <w:t>Page header says 'ISO 10303-238:2026(E)' — missing 'DIS' prefix and uses uppercase '(E)' instead of lowercase '(en)' as used in all other files.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9B0D583" w14:textId="77777777" w:rsidR="00133B86" w:rsidRPr="005843BB" w:rsidRDefault="001F294D" w:rsidP="00B31D14">
            <w:pPr>
              <w:pStyle w:val="ISOChange"/>
            </w:pPr>
            <w:r w:rsidRPr="005843BB">
              <w:t>Change to 'ISO/DIS 10303-238:2026(en)' for consistency with other pages.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4FFBE592" w14:textId="6C35111E" w:rsidR="00133B86" w:rsidRPr="005843BB" w:rsidRDefault="00DE0E68" w:rsidP="00E35FDF">
            <w:r>
              <w:t>RESOLVED (ED)</w:t>
            </w:r>
            <w:r w:rsidR="00E35FDF">
              <w:t xml:space="preserve"> - </w:t>
            </w:r>
            <w:r w:rsidR="00B503FB" w:rsidRPr="005843BB">
              <w:t>Abstract page header changed to 'ISO/DIS 10303-238:2026(en)'.</w:t>
            </w:r>
          </w:p>
        </w:tc>
      </w:tr>
      <w:tr w:rsidR="00B503FB" w:rsidRPr="002C459E" w14:paraId="4F1D4999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FDEB040" w14:textId="7883A031" w:rsidR="00B503FB" w:rsidRPr="005843BB" w:rsidRDefault="00B503FB" w:rsidP="00B503FB">
            <w:pPr>
              <w:pStyle w:val="ISOMB"/>
              <w:rPr>
                <w:b/>
              </w:rPr>
            </w:pPr>
            <w:r w:rsidRPr="005843BB">
              <w:t>US-2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5D1C58FF" w14:textId="57935B29" w:rsidR="00B503FB" w:rsidRPr="005843BB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38F0EFF" w14:textId="77777777" w:rsidR="00B503FB" w:rsidRPr="005843BB" w:rsidRDefault="00B503FB" w:rsidP="00B503FB">
            <w:pPr>
              <w:pStyle w:val="ISOClause"/>
            </w:pPr>
            <w:r w:rsidRPr="005843BB">
              <w:t>Foreword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23F16BE" w14:textId="77777777" w:rsidR="00B503FB" w:rsidRPr="005843BB" w:rsidRDefault="00B503FB" w:rsidP="00B503FB">
            <w:pPr>
              <w:pStyle w:val="ISOParagraph"/>
            </w:pPr>
            <w:r w:rsidRPr="005843BB">
              <w:t>Para 9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9584327" w14:textId="77777777" w:rsidR="00B503FB" w:rsidRPr="005843BB" w:rsidRDefault="00B503FB" w:rsidP="00B503FB">
            <w:pPr>
              <w:pStyle w:val="ISOCommType"/>
            </w:pPr>
            <w:r w:rsidRPr="005843BB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1A14F7A0" w14:textId="77777777" w:rsidR="00B503FB" w:rsidRPr="005843BB" w:rsidRDefault="00B503FB" w:rsidP="00B503FB">
            <w:pPr>
              <w:pStyle w:val="ISOComments"/>
            </w:pPr>
            <w:r w:rsidRPr="005843BB">
              <w:t>Edition number contradiction. Text says 'This third edition of ISO 10303-238 is based upon version 12...' but earlier states 'This fourth edition cancels and replaces the third edition'. Copy-paste error from Edition 3.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16C8167" w14:textId="77777777" w:rsidR="00B503FB" w:rsidRPr="005843BB" w:rsidRDefault="00B503FB" w:rsidP="00B503FB">
            <w:pPr>
              <w:pStyle w:val="ISOChange"/>
            </w:pPr>
            <w:r w:rsidRPr="005843BB">
              <w:t>Change 'This third edition' to 'This fourth edition'.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AAD22D0" w14:textId="56922BD6" w:rsidR="00B503FB" w:rsidRPr="005843BB" w:rsidRDefault="00DE0E68" w:rsidP="00E35FDF">
            <w:r>
              <w:t>RESOLVED (ED)</w:t>
            </w:r>
            <w:r w:rsidR="00E35FDF">
              <w:t xml:space="preserve"> - </w:t>
            </w:r>
            <w:r w:rsidR="00B503FB" w:rsidRPr="005843BB">
              <w:t>Foreword changed 'This third edition' to 'This fourth edition'.</w:t>
            </w:r>
          </w:p>
        </w:tc>
      </w:tr>
      <w:tr w:rsidR="00B503FB" w:rsidRPr="002C459E" w14:paraId="5B54E688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19D49BA" w14:textId="6CA57275" w:rsidR="00B503FB" w:rsidRPr="005843BB" w:rsidRDefault="00B503FB" w:rsidP="00B503FB">
            <w:pPr>
              <w:pStyle w:val="ISOMB"/>
            </w:pPr>
            <w:r w:rsidRPr="005843BB">
              <w:t>US-3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A22218F" w14:textId="4B1D178C" w:rsidR="00B503FB" w:rsidRPr="005843BB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A6E659C" w14:textId="77777777" w:rsidR="00B503FB" w:rsidRPr="005843BB" w:rsidRDefault="00B503FB" w:rsidP="00B503FB">
            <w:pPr>
              <w:pStyle w:val="ISOClause"/>
            </w:pPr>
            <w:r w:rsidRPr="005843BB">
              <w:t>Foreword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83CD27C" w14:textId="77777777" w:rsidR="00B503FB" w:rsidRPr="005843BB" w:rsidRDefault="00B503FB" w:rsidP="00B503FB">
            <w:pPr>
              <w:pStyle w:val="ISOParagraph"/>
            </w:pPr>
            <w:r w:rsidRPr="005843BB">
              <w:t>Para 10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6063BD74" w14:textId="77777777" w:rsidR="00B503FB" w:rsidRPr="005843BB" w:rsidRDefault="00B503FB" w:rsidP="00B503FB">
            <w:pPr>
              <w:pStyle w:val="ISOCommType"/>
            </w:pPr>
            <w:r w:rsidRPr="005843BB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D68063F" w14:textId="77777777" w:rsidR="00B503FB" w:rsidRPr="005843BB" w:rsidRDefault="00B503FB" w:rsidP="00B503FB">
            <w:pPr>
              <w:pStyle w:val="ISOComments"/>
            </w:pPr>
            <w:r w:rsidRPr="005843BB">
              <w:t>Missing period at end of sentence: 'A list of all parts in the ISO 10303 series can be found on the ISO website'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AC4896F" w14:textId="77777777" w:rsidR="00B503FB" w:rsidRPr="005843BB" w:rsidRDefault="00B503FB" w:rsidP="00B503FB">
            <w:pPr>
              <w:pStyle w:val="ISOChange"/>
            </w:pPr>
            <w:r w:rsidRPr="005843BB">
              <w:t>Add period (full stop) at end of sentence.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0D94C66" w14:textId="1E1E1930" w:rsidR="00B503FB" w:rsidRPr="005843BB" w:rsidRDefault="00DE0E68" w:rsidP="00E35FDF">
            <w:r>
              <w:t>RESOLVED (ED)</w:t>
            </w:r>
            <w:r w:rsidR="00E35FDF">
              <w:t xml:space="preserve"> - </w:t>
            </w:r>
            <w:r w:rsidR="00B503FB" w:rsidRPr="005843BB">
              <w:t>added period at end of sentence (Foreword Para 10).</w:t>
            </w:r>
          </w:p>
        </w:tc>
      </w:tr>
      <w:tr w:rsidR="00B503FB" w:rsidRPr="002C459E" w14:paraId="47368D9B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DF24BE7" w14:textId="2224D9AF" w:rsidR="00B503FB" w:rsidRPr="005843BB" w:rsidRDefault="00B503FB" w:rsidP="00B503FB">
            <w:pPr>
              <w:pStyle w:val="ISOMB"/>
            </w:pPr>
            <w:r w:rsidRPr="005843BB">
              <w:t>US-4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1356B27D" w14:textId="361D4607" w:rsidR="00B503FB" w:rsidRPr="005843BB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00A2986" w14:textId="77777777" w:rsidR="00B503FB" w:rsidRPr="005843BB" w:rsidRDefault="00B503FB" w:rsidP="00B503FB">
            <w:pPr>
              <w:pStyle w:val="ISOClause"/>
            </w:pPr>
            <w:r w:rsidRPr="005843BB">
              <w:t>Introduction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0E7B16E" w14:textId="77777777" w:rsidR="00B503FB" w:rsidRPr="005843BB" w:rsidRDefault="00B503FB" w:rsidP="00B503FB">
            <w:pPr>
              <w:pStyle w:val="ISOParagraph"/>
            </w:pPr>
            <w:r w:rsidRPr="005843BB">
              <w:t>Para 2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38E81D5" w14:textId="77777777" w:rsidR="00B503FB" w:rsidRPr="005843BB" w:rsidRDefault="00B503FB" w:rsidP="00B503FB">
            <w:pPr>
              <w:pStyle w:val="ISOCommType"/>
            </w:pPr>
            <w:r w:rsidRPr="005843BB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D17AAAF" w14:textId="77777777" w:rsidR="00B503FB" w:rsidRPr="005843BB" w:rsidRDefault="00B503FB" w:rsidP="00B503FB">
            <w:pPr>
              <w:pStyle w:val="ISOComments"/>
            </w:pPr>
            <w:r w:rsidRPr="005843BB">
              <w:t>Subject-verb agreement error: 'representation of manufacturing process that is based on three-dimensional models' — should be plural since multiple processes (milling, turning, additive) are covered.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FFBE167" w14:textId="77777777" w:rsidR="00B503FB" w:rsidRPr="005843BB" w:rsidRDefault="00B503FB" w:rsidP="00B503FB">
            <w:pPr>
              <w:pStyle w:val="ISOChange"/>
            </w:pPr>
            <w:r w:rsidRPr="005843BB">
              <w:t>Change to 'representation of manufacturing processes that are based on three-dimensional models'.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D03007E" w14:textId="6F3ABF6C" w:rsidR="00B503FB" w:rsidRPr="005843BB" w:rsidRDefault="00DE0E68" w:rsidP="00E35FDF">
            <w:r>
              <w:t>RESOLVED (ED)</w:t>
            </w:r>
            <w:r w:rsidR="00E35FDF">
              <w:t xml:space="preserve"> - </w:t>
            </w:r>
            <w:r w:rsidR="004E5D04" w:rsidRPr="005843BB">
              <w:t>changed to 'manufacturing processes that are based' (Introduction Para 2).</w:t>
            </w:r>
          </w:p>
        </w:tc>
      </w:tr>
      <w:tr w:rsidR="0025341C" w:rsidRPr="002C459E" w14:paraId="2C8FBC70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12E3571E" w14:textId="7ABFC6B1" w:rsidR="0025341C" w:rsidRPr="002C459E" w:rsidRDefault="0025341C" w:rsidP="0025341C">
            <w:pPr>
              <w:pStyle w:val="ISOMB"/>
            </w:pPr>
            <w:r w:rsidRPr="002C459E">
              <w:t>US-5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691CB47" w14:textId="1C14512A" w:rsidR="0025341C" w:rsidRPr="002C459E" w:rsidRDefault="0025341C" w:rsidP="0025341C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230312C" w14:textId="77777777" w:rsidR="0025341C" w:rsidRPr="002C459E" w:rsidRDefault="0025341C" w:rsidP="0025341C">
            <w:pPr>
              <w:pStyle w:val="ISOClause"/>
            </w:pPr>
            <w:r w:rsidRPr="002C459E">
              <w:t>Introduction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DDB184F" w14:textId="77777777" w:rsidR="0025341C" w:rsidRPr="002C459E" w:rsidRDefault="0025341C" w:rsidP="0025341C">
            <w:pPr>
              <w:pStyle w:val="ISOParagraph"/>
            </w:pPr>
            <w:r w:rsidRPr="002C459E">
              <w:t>Para 8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94078CC" w14:textId="77777777" w:rsidR="0025341C" w:rsidRPr="002C459E" w:rsidRDefault="0025341C" w:rsidP="0025341C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9670BBD" w14:textId="77777777" w:rsidR="0025341C" w:rsidRPr="002C459E" w:rsidRDefault="0025341C" w:rsidP="0025341C">
            <w:pPr>
              <w:pStyle w:val="ISOComments"/>
            </w:pPr>
            <w:r w:rsidRPr="002C459E">
              <w:t>Subject-verb agreement error: 'Information object identifiers for the AIM is given in Annex E.'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013A4581" w14:textId="77777777" w:rsidR="0025341C" w:rsidRPr="002C459E" w:rsidRDefault="0025341C" w:rsidP="0025341C">
            <w:pPr>
              <w:pStyle w:val="ISOChange"/>
            </w:pPr>
            <w:r w:rsidRPr="002C459E">
              <w:t>Change 'is given' to 'are given'.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389124C" w14:textId="7A93355F" w:rsidR="0025341C" w:rsidRPr="002C459E" w:rsidRDefault="00DE0E68" w:rsidP="00E35FDF">
            <w:r>
              <w:t>RESOLVED (ED)</w:t>
            </w:r>
            <w:r w:rsidR="00E35FDF">
              <w:t xml:space="preserve"> - Adopted proposed solution</w:t>
            </w:r>
          </w:p>
        </w:tc>
      </w:tr>
      <w:tr w:rsidR="00B503FB" w:rsidRPr="002C459E" w14:paraId="3AA0815D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13CD6F7" w14:textId="2A367661" w:rsidR="00B503FB" w:rsidRPr="002C459E" w:rsidRDefault="00B503FB" w:rsidP="00B503FB">
            <w:pPr>
              <w:pStyle w:val="ISOMB"/>
            </w:pPr>
            <w:r w:rsidRPr="002C459E">
              <w:t>US-6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60F7B64" w14:textId="527A6AD5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AFD6943" w14:textId="77777777" w:rsidR="00B503FB" w:rsidRPr="002C459E" w:rsidRDefault="00B503FB" w:rsidP="00B503FB">
            <w:pPr>
              <w:pStyle w:val="ISOClause"/>
            </w:pPr>
            <w:r w:rsidRPr="002C459E">
              <w:t>Introduction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6BBD481" w14:textId="77777777" w:rsidR="00B503FB" w:rsidRPr="002C459E" w:rsidRDefault="00B503FB" w:rsidP="00B503FB">
            <w:pPr>
              <w:pStyle w:val="ISOParagraph"/>
            </w:pPr>
            <w:r w:rsidRPr="002C459E">
              <w:t>Para 8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5ED4364C" w14:textId="77777777" w:rsidR="00B503FB" w:rsidRPr="002C459E" w:rsidRDefault="00B503FB" w:rsidP="00B503FB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0E33EEDC" w14:textId="77777777" w:rsidR="00B503FB" w:rsidRPr="002C459E" w:rsidRDefault="00B503FB" w:rsidP="00B503FB">
            <w:pPr>
              <w:pStyle w:val="ISOComments"/>
            </w:pPr>
            <w:r w:rsidRPr="002C459E">
              <w:t>The reader's guide describes Clauses 1, 3, 4, 5 and all annexes but never mentions Clause 2 (Normative references).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795F1AF3" w14:textId="77777777" w:rsidR="00B503FB" w:rsidRPr="002C459E" w:rsidRDefault="00B503FB" w:rsidP="00B503FB">
            <w:pPr>
              <w:pStyle w:val="ISOChange"/>
            </w:pPr>
            <w:r w:rsidRPr="002C459E">
              <w:t>Add a sentence describing Clause 2 in the document structure guide.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099E2D9" w14:textId="73F2DB16" w:rsidR="00B503FB" w:rsidRPr="002C459E" w:rsidRDefault="00DE0E68" w:rsidP="00E35FDF">
            <w:r>
              <w:t>RESOLVED (ED)</w:t>
            </w:r>
            <w:r w:rsidR="00DA2C38">
              <w:t xml:space="preserve"> - </w:t>
            </w:r>
            <w:r w:rsidR="00D560FE">
              <w:t>Added "Clause 2 lists documents that define additional requirements incorporated by reference into the AP."</w:t>
            </w:r>
          </w:p>
        </w:tc>
      </w:tr>
      <w:tr w:rsidR="00B503FB" w:rsidRPr="002C459E" w14:paraId="406271B3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A8FA128" w14:textId="0668274E" w:rsidR="00B503FB" w:rsidRPr="002C459E" w:rsidRDefault="00B503FB" w:rsidP="00B503FB">
            <w:pPr>
              <w:pStyle w:val="ISOMB"/>
            </w:pPr>
            <w:r w:rsidRPr="002C459E">
              <w:t>US-7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326433D" w14:textId="3D615E85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DEE4E7B" w14:textId="77777777" w:rsidR="00B503FB" w:rsidRPr="002C459E" w:rsidRDefault="00B503FB" w:rsidP="00B503FB">
            <w:pPr>
              <w:pStyle w:val="ISOClause"/>
            </w:pPr>
            <w:r w:rsidRPr="002C459E">
              <w:t>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A459DED" w14:textId="77777777" w:rsidR="00B503FB" w:rsidRPr="002C459E" w:rsidRDefault="00B503FB" w:rsidP="00B503FB">
            <w:pPr>
              <w:pStyle w:val="ISOParagraph"/>
            </w:pPr>
            <w:r w:rsidRPr="002C459E">
              <w:t>NOTE 3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BC84D62" w14:textId="77777777" w:rsidR="00B503FB" w:rsidRPr="002C459E" w:rsidRDefault="00B503FB" w:rsidP="00B503FB">
            <w:pPr>
              <w:pStyle w:val="ISOCommType"/>
            </w:pPr>
            <w:r w:rsidRPr="002C459E"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E4DA2F5" w14:textId="77777777" w:rsidR="00B503FB" w:rsidRPr="002C459E" w:rsidRDefault="00B503FB" w:rsidP="00B503FB">
            <w:pPr>
              <w:pStyle w:val="ISOComments"/>
            </w:pPr>
            <w:r w:rsidRPr="002C459E">
              <w:t>The abstract references ISO 14649-10, -11, -12, -111, -121 as the basis but does not mention ISO 14649-17 (additive manufacturing). Scope NOTE 3 does reference -17. Since AM is a major Edition 4 addition, the abstract should be consistent.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137182AC" w14:textId="77777777" w:rsidR="00B503FB" w:rsidRPr="002C459E" w:rsidRDefault="00B503FB" w:rsidP="00B503FB">
            <w:pPr>
              <w:pStyle w:val="ISOChange"/>
            </w:pPr>
            <w:r w:rsidRPr="002C459E">
              <w:t>Add ISO 14649-17 to the abstract's list of base standards.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4AEC905" w14:textId="146E6CE2" w:rsidR="00B503FB" w:rsidRPr="002C459E" w:rsidRDefault="00DE0E68" w:rsidP="00E35FDF">
            <w:r>
              <w:t>RESOLVED (ED)</w:t>
            </w:r>
            <w:r w:rsidR="00DA2C38">
              <w:t xml:space="preserve"> - </w:t>
            </w:r>
            <w:r w:rsidR="003D5F7C">
              <w:t>Added Part 17 to abstract</w:t>
            </w:r>
          </w:p>
        </w:tc>
      </w:tr>
      <w:tr w:rsidR="00B503FB" w:rsidRPr="002C459E" w14:paraId="588A4F76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1BB0B24D" w14:textId="64B89A6C" w:rsidR="00B503FB" w:rsidRPr="002C459E" w:rsidRDefault="00B503FB" w:rsidP="00B503FB">
            <w:pPr>
              <w:pStyle w:val="ISOMB"/>
            </w:pPr>
            <w:r w:rsidRPr="002C459E">
              <w:t>US-8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4B4F861" w14:textId="5B73F8CB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DA99B3A" w14:textId="77777777" w:rsidR="00B503FB" w:rsidRPr="002C459E" w:rsidRDefault="00B503FB" w:rsidP="00B503FB">
            <w:pPr>
              <w:pStyle w:val="ISOClause"/>
            </w:pPr>
            <w:r w:rsidRPr="002C459E">
              <w:t>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EB4A875" w14:textId="77777777" w:rsidR="00B503FB" w:rsidRPr="002C459E" w:rsidRDefault="00B503FB" w:rsidP="00B503FB">
            <w:pPr>
              <w:pStyle w:val="ISOParagraph"/>
            </w:pPr>
            <w:r w:rsidRPr="002C459E">
              <w:t>Para 1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3AF66AC" w14:textId="77777777" w:rsidR="00B503FB" w:rsidRPr="002C459E" w:rsidRDefault="00B503FB" w:rsidP="00B503FB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B02A9FA" w14:textId="61E04B8A" w:rsidR="00B503FB" w:rsidRPr="002C459E" w:rsidRDefault="00B503FB" w:rsidP="00B503FB">
            <w:pPr>
              <w:pStyle w:val="ISOComments"/>
            </w:pPr>
            <w:r w:rsidRPr="002C459E">
              <w:t>'Numerical controlled' is used rather than the standard term 'computerized numerical control' as used in ISO 14649 titles.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603FBF53" w14:textId="7A43F9FD" w:rsidR="00B503FB" w:rsidRPr="002C459E" w:rsidRDefault="00B503FB" w:rsidP="00B503FB">
            <w:pPr>
              <w:pStyle w:val="ISOChange"/>
            </w:pPr>
            <w:r w:rsidRPr="002C459E">
              <w:t>Change to computerized numerical controlled machining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89BB563" w14:textId="032AB09F" w:rsidR="00B503FB" w:rsidRPr="002C459E" w:rsidRDefault="00DA2C38" w:rsidP="00E35FDF">
            <w:r>
              <w:t>DEFER</w:t>
            </w:r>
            <w:r w:rsidR="00E3616B">
              <w:t xml:space="preserve"> – Adjusting wording of scope statement needs to be coordinated with ISO,   Do at project launch of Ed5.</w:t>
            </w:r>
          </w:p>
        </w:tc>
      </w:tr>
      <w:tr w:rsidR="00B503FB" w:rsidRPr="002C459E" w14:paraId="59AEF195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5E42D2BB" w14:textId="19091F31" w:rsidR="00B503FB" w:rsidRPr="005843BB" w:rsidRDefault="00B503FB" w:rsidP="00B503FB">
            <w:pPr>
              <w:pStyle w:val="ISOMB"/>
            </w:pPr>
            <w:r w:rsidRPr="005843BB">
              <w:lastRenderedPageBreak/>
              <w:t>US-9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449B4AF7" w14:textId="0B1C73D8" w:rsidR="00B503FB" w:rsidRPr="005843BB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497C950" w14:textId="77777777" w:rsidR="00B503FB" w:rsidRPr="005843BB" w:rsidRDefault="00B503FB" w:rsidP="00B503FB">
            <w:pPr>
              <w:pStyle w:val="ISOClause"/>
            </w:pPr>
            <w:r w:rsidRPr="005843BB">
              <w:t>2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E12C4E7" w14:textId="77777777" w:rsidR="00B503FB" w:rsidRPr="005843BB" w:rsidRDefault="00B503FB" w:rsidP="00B503FB">
            <w:pPr>
              <w:pStyle w:val="ISOParagraph"/>
            </w:pPr>
            <w:r w:rsidRPr="005843BB">
              <w:t>ISO 10303-1054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5118864B" w14:textId="77777777" w:rsidR="00B503FB" w:rsidRPr="005843BB" w:rsidRDefault="00B503FB" w:rsidP="00B503FB">
            <w:pPr>
              <w:pStyle w:val="ISOCommType"/>
            </w:pPr>
            <w:r w:rsidRPr="005843BB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4E4C3D0" w14:textId="77777777" w:rsidR="00B503FB" w:rsidRPr="005843BB" w:rsidRDefault="00B503FB" w:rsidP="00B503FB">
            <w:pPr>
              <w:pStyle w:val="ISOComments"/>
            </w:pPr>
            <w:r w:rsidRPr="005843BB">
              <w:t>Title reads 'Part 1054: Value with unit' — missing 'Application module:' prefix that all other 1000-series parts include.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738D0DD" w14:textId="77777777" w:rsidR="00B503FB" w:rsidRPr="005843BB" w:rsidRDefault="00B503FB" w:rsidP="00B503FB">
            <w:pPr>
              <w:pStyle w:val="ISOChange"/>
            </w:pPr>
            <w:r w:rsidRPr="005843BB">
              <w:t>Change to 'Part 1054: Application module: Value with unit'.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69B18101" w14:textId="07B22793" w:rsidR="00B503FB" w:rsidRPr="005843BB" w:rsidRDefault="00DE0E68" w:rsidP="00E35FDF">
            <w:r>
              <w:t>RESOLVED (ED)</w:t>
            </w:r>
            <w:r w:rsidR="00E35FDF">
              <w:t xml:space="preserve"> - </w:t>
            </w:r>
            <w:r w:rsidR="00B503FB" w:rsidRPr="005843BB">
              <w:t>added 'Application module:' prefix to ISO 10303-1054 title.</w:t>
            </w:r>
          </w:p>
        </w:tc>
      </w:tr>
      <w:tr w:rsidR="00B503FB" w:rsidRPr="002C459E" w14:paraId="683D4FBF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776C263" w14:textId="01BFAA09" w:rsidR="00B503FB" w:rsidRPr="005843BB" w:rsidRDefault="00B503FB" w:rsidP="00B503FB">
            <w:pPr>
              <w:pStyle w:val="ISOMB"/>
            </w:pPr>
            <w:r w:rsidRPr="005843BB">
              <w:t>US-10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120C20F7" w14:textId="5D94CEC1" w:rsidR="00B503FB" w:rsidRPr="005843BB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65964C4" w14:textId="77777777" w:rsidR="00B503FB" w:rsidRPr="005843BB" w:rsidRDefault="00B503FB" w:rsidP="00B503FB">
            <w:pPr>
              <w:pStyle w:val="ISOClause"/>
            </w:pPr>
            <w:r w:rsidRPr="005843BB">
              <w:t>2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E7BA684" w14:textId="77777777" w:rsidR="00B503FB" w:rsidRPr="005843BB" w:rsidRDefault="00B503FB" w:rsidP="00B503FB">
            <w:pPr>
              <w:pStyle w:val="ISOParagraph"/>
            </w:pPr>
            <w:r w:rsidRPr="005843BB">
              <w:t>ISO 10303-1106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8B004C6" w14:textId="77777777" w:rsidR="00B503FB" w:rsidRPr="005843BB" w:rsidRDefault="00B503FB" w:rsidP="00B503FB">
            <w:pPr>
              <w:pStyle w:val="ISOCommType"/>
            </w:pPr>
            <w:r w:rsidRPr="005843BB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23B3EC35" w14:textId="77777777" w:rsidR="00B503FB" w:rsidRPr="005843BB" w:rsidRDefault="00B503FB" w:rsidP="00B503FB">
            <w:pPr>
              <w:pStyle w:val="ISOComments"/>
            </w:pPr>
            <w:r w:rsidRPr="005843BB">
              <w:t>Title reads 'Part 1106: Extended measure representation' — missing 'Application module:' prefix.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87983A5" w14:textId="77777777" w:rsidR="00B503FB" w:rsidRPr="005843BB" w:rsidRDefault="00B503FB" w:rsidP="00B503FB">
            <w:pPr>
              <w:pStyle w:val="ISOChange"/>
            </w:pPr>
            <w:r w:rsidRPr="005843BB">
              <w:t>Change to 'Part 1106: Application module: Extended measure representation'.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8BC3B56" w14:textId="468A17A3" w:rsidR="00B503FB" w:rsidRPr="005843BB" w:rsidRDefault="00DE0E68" w:rsidP="00E35FDF">
            <w:r>
              <w:t>RESOLVED (ED)</w:t>
            </w:r>
            <w:r w:rsidR="00E35FDF">
              <w:t xml:space="preserve"> - </w:t>
            </w:r>
            <w:r w:rsidR="00B503FB" w:rsidRPr="005843BB">
              <w:t>added 'Application module:' prefix to ISO 10303-1106 title.</w:t>
            </w:r>
          </w:p>
        </w:tc>
      </w:tr>
      <w:tr w:rsidR="00B503FB" w:rsidRPr="002C459E" w14:paraId="4CDD6B06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132935D2" w14:textId="6D36FA08" w:rsidR="00B503FB" w:rsidRPr="005843BB" w:rsidRDefault="00B503FB" w:rsidP="00B503FB">
            <w:pPr>
              <w:pStyle w:val="ISOMB"/>
            </w:pPr>
            <w:r w:rsidRPr="005843BB">
              <w:t>US-11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F026E31" w14:textId="30CC9F2D" w:rsidR="00B503FB" w:rsidRPr="005843BB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B4A0A6C" w14:textId="77777777" w:rsidR="00B503FB" w:rsidRPr="005843BB" w:rsidRDefault="00B503FB" w:rsidP="00B503FB">
            <w:pPr>
              <w:pStyle w:val="ISOClause"/>
            </w:pPr>
            <w:r w:rsidRPr="005843BB">
              <w:t>2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27E82B0" w14:textId="77777777" w:rsidR="00B503FB" w:rsidRPr="005843BB" w:rsidRDefault="00B503FB" w:rsidP="00B503FB">
            <w:pPr>
              <w:pStyle w:val="ISOParagraph"/>
            </w:pPr>
            <w:r w:rsidRPr="005843BB">
              <w:t>ISO 10303-1110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A686F48" w14:textId="77777777" w:rsidR="00B503FB" w:rsidRPr="005843BB" w:rsidRDefault="00B503FB" w:rsidP="00B503FB">
            <w:pPr>
              <w:pStyle w:val="ISOCommType"/>
            </w:pPr>
            <w:r w:rsidRPr="005843BB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5381F2B9" w14:textId="77777777" w:rsidR="00B503FB" w:rsidRPr="005843BB" w:rsidRDefault="00B503FB" w:rsidP="00B503FB">
            <w:pPr>
              <w:pStyle w:val="ISOComments"/>
            </w:pPr>
            <w:r w:rsidRPr="005843BB">
              <w:t>Title reads 'Part 1110: Surface conditions' — missing 'Application module:' prefix.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B498DAE" w14:textId="77777777" w:rsidR="00B503FB" w:rsidRPr="005843BB" w:rsidRDefault="00B503FB" w:rsidP="00B503FB">
            <w:pPr>
              <w:pStyle w:val="ISOChange"/>
            </w:pPr>
            <w:r w:rsidRPr="005843BB">
              <w:t>Change to 'Part 1110: Application module: Surface conditions'.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FCD2A53" w14:textId="0011B32C" w:rsidR="00B503FB" w:rsidRPr="005843BB" w:rsidRDefault="00DE0E68" w:rsidP="00E35FDF">
            <w:r>
              <w:t>RESOLVED (ED)</w:t>
            </w:r>
            <w:r w:rsidR="00E35FDF">
              <w:t xml:space="preserve"> - </w:t>
            </w:r>
            <w:r w:rsidR="00B503FB" w:rsidRPr="005843BB">
              <w:t>added 'Application module:' prefix to ISO 10303-1110 title.</w:t>
            </w:r>
          </w:p>
        </w:tc>
      </w:tr>
      <w:tr w:rsidR="00B503FB" w:rsidRPr="002C459E" w14:paraId="1E537869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55F99D9" w14:textId="6A1DF21F" w:rsidR="00B503FB" w:rsidRPr="005843BB" w:rsidRDefault="00B503FB" w:rsidP="00B503FB">
            <w:pPr>
              <w:pStyle w:val="ISOMB"/>
            </w:pPr>
            <w:r w:rsidRPr="005843BB">
              <w:t>US-12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1F9DFD6A" w14:textId="35034BC1" w:rsidR="00B503FB" w:rsidRPr="005843BB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B0F8E59" w14:textId="77777777" w:rsidR="00B503FB" w:rsidRPr="005843BB" w:rsidRDefault="00B503FB" w:rsidP="00B503FB">
            <w:pPr>
              <w:pStyle w:val="ISOClause"/>
            </w:pPr>
            <w:r w:rsidRPr="005843BB">
              <w:t>2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ED4A0B4" w14:textId="77777777" w:rsidR="00B503FB" w:rsidRPr="005843BB" w:rsidRDefault="00B503FB" w:rsidP="00B503FB">
            <w:pPr>
              <w:pStyle w:val="ISOParagraph"/>
            </w:pPr>
            <w:r w:rsidRPr="005843BB">
              <w:t>ISO 23247-1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6E261851" w14:textId="77777777" w:rsidR="00B503FB" w:rsidRPr="005843BB" w:rsidRDefault="00B503FB" w:rsidP="00B503FB">
            <w:pPr>
              <w:pStyle w:val="ISOCommType"/>
            </w:pPr>
            <w:r w:rsidRPr="005843BB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67FD017" w14:textId="77777777" w:rsidR="00B503FB" w:rsidRPr="005843BB" w:rsidRDefault="00B503FB" w:rsidP="00B503FB">
            <w:pPr>
              <w:pStyle w:val="ISOComments"/>
            </w:pPr>
            <w:r w:rsidRPr="005843BB">
              <w:t>Title given as 'Digital Twin manufacturing framework' does not match published title 'Automation systems and integration — Digital twin framework for manufacturing'.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05ED527" w14:textId="77777777" w:rsidR="00B503FB" w:rsidRPr="005843BB" w:rsidRDefault="00B503FB" w:rsidP="00B503FB">
            <w:pPr>
              <w:pStyle w:val="ISOChange"/>
            </w:pPr>
            <w:r w:rsidRPr="005843BB">
              <w:t>Correct the title to match the published standard.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412407FE" w14:textId="7C7CF173" w:rsidR="00B503FB" w:rsidRPr="005843BB" w:rsidRDefault="00DE0E68" w:rsidP="00E35FDF">
            <w:r>
              <w:t>RESOLVED (ED)</w:t>
            </w:r>
            <w:r w:rsidR="00E35FDF">
              <w:t xml:space="preserve"> - </w:t>
            </w:r>
            <w:r w:rsidR="00B503FB" w:rsidRPr="005843BB">
              <w:t>corrected ISO 23247-1 title to published title.</w:t>
            </w:r>
          </w:p>
        </w:tc>
      </w:tr>
      <w:tr w:rsidR="00B503FB" w:rsidRPr="002C459E" w14:paraId="59D01D08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033F2585" w14:textId="2C4E0D8F" w:rsidR="00B503FB" w:rsidRPr="005843BB" w:rsidRDefault="00B503FB" w:rsidP="00B503FB">
            <w:pPr>
              <w:pStyle w:val="ISOMB"/>
            </w:pPr>
            <w:r w:rsidRPr="005843BB">
              <w:t>US-13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88F1CD6" w14:textId="5A7DECC0" w:rsidR="00B503FB" w:rsidRPr="005843BB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551F618" w14:textId="77777777" w:rsidR="00B503FB" w:rsidRPr="005843BB" w:rsidRDefault="00B503FB" w:rsidP="00B503FB">
            <w:pPr>
              <w:pStyle w:val="ISOClause"/>
            </w:pPr>
            <w:r w:rsidRPr="005843BB">
              <w:t>3.7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45AB19E" w14:textId="77777777" w:rsidR="00B503FB" w:rsidRPr="005843BB" w:rsidRDefault="00B503FB" w:rsidP="00B503FB">
            <w:pPr>
              <w:pStyle w:val="ISOParagraph"/>
            </w:pPr>
            <w:r w:rsidRPr="005843BB">
              <w:t>Header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65CA509" w14:textId="77777777" w:rsidR="00B503FB" w:rsidRPr="005843BB" w:rsidRDefault="00B503FB" w:rsidP="00B503FB">
            <w:pPr>
              <w:pStyle w:val="ISOCommType"/>
            </w:pPr>
            <w:r w:rsidRPr="005843BB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B340B4F" w14:textId="77777777" w:rsidR="00B503FB" w:rsidRPr="005843BB" w:rsidRDefault="00B503FB" w:rsidP="00B503FB">
            <w:pPr>
              <w:pStyle w:val="ISOComments"/>
            </w:pPr>
            <w:r w:rsidRPr="005843BB">
              <w:t>Section header uses singular 'Term defined in ISO 14649-10' while all other sections use plural 'Terms defined in...'.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26A2A2A7" w14:textId="77777777" w:rsidR="00B503FB" w:rsidRPr="005843BB" w:rsidRDefault="00B503FB" w:rsidP="00B503FB">
            <w:pPr>
              <w:pStyle w:val="ISOChange"/>
            </w:pPr>
            <w:r w:rsidRPr="005843BB">
              <w:t>Change to 'Terms defined in ISO 14649-10' for consistency.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4846A90C" w14:textId="3A1BF7C8" w:rsidR="00B503FB" w:rsidRPr="005843BB" w:rsidRDefault="00DE0E68" w:rsidP="00E35FDF">
            <w:r>
              <w:t>RESOLVED (ED)</w:t>
            </w:r>
            <w:r w:rsidR="00E35FDF">
              <w:t xml:space="preserve"> - </w:t>
            </w:r>
            <w:r w:rsidR="00B503FB" w:rsidRPr="005843BB">
              <w:t>changed '3.7 Term defined' to 'Terms defined in ISO 14649-10'.</w:t>
            </w:r>
          </w:p>
        </w:tc>
      </w:tr>
      <w:tr w:rsidR="00B503FB" w:rsidRPr="002C459E" w14:paraId="22232DCE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1FF6966C" w14:textId="0D6FA6CD" w:rsidR="00B503FB" w:rsidRPr="002C459E" w:rsidRDefault="00B503FB" w:rsidP="00B503FB">
            <w:pPr>
              <w:pStyle w:val="ISOMB"/>
            </w:pPr>
            <w:r w:rsidRPr="002C459E">
              <w:t>US-14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51F570E5" w14:textId="2BF06016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FF8DBDB" w14:textId="77777777" w:rsidR="00B503FB" w:rsidRPr="002C459E" w:rsidRDefault="00B503FB" w:rsidP="00B503FB">
            <w:pPr>
              <w:pStyle w:val="ISOClause"/>
            </w:pPr>
            <w:r w:rsidRPr="002C459E">
              <w:t>3.9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9173229" w14:textId="77777777" w:rsidR="00B503FB" w:rsidRPr="002C459E" w:rsidRDefault="00B503FB" w:rsidP="00B503FB">
            <w:pPr>
              <w:pStyle w:val="ISOParagraph"/>
            </w:pPr>
            <w:r w:rsidRPr="002C459E">
              <w:t>Last item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9EBFAF4" w14:textId="77777777" w:rsidR="00B503FB" w:rsidRPr="002C459E" w:rsidRDefault="00B503FB" w:rsidP="00B503FB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5D0734FC" w14:textId="77777777" w:rsidR="00B503FB" w:rsidRPr="002C459E" w:rsidRDefault="00B503FB" w:rsidP="00B503FB">
            <w:pPr>
              <w:pStyle w:val="ISOComments"/>
            </w:pPr>
            <w:r w:rsidRPr="002C459E">
              <w:t>Last list item 'Digital Twin modelling;' ends with semicolon instead of period. All other sections end their final item with a period per ISO convention.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78889949" w14:textId="60FCA900" w:rsidR="00B503FB" w:rsidRPr="002C459E" w:rsidRDefault="00B503FB" w:rsidP="00B503FB">
            <w:pPr>
              <w:pStyle w:val="ISOChange"/>
            </w:pPr>
            <w:r w:rsidRPr="002C459E">
              <w:t>Change trailing semicolons to periods.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B6D7B62" w14:textId="600816E4" w:rsidR="00B503FB" w:rsidRPr="002C459E" w:rsidRDefault="00DE0E68" w:rsidP="00E35FDF">
            <w:r>
              <w:t>RESOLVED (ED)</w:t>
            </w:r>
            <w:r w:rsidR="00E35FDF">
              <w:t xml:space="preserve"> - Adopted proposed solution</w:t>
            </w:r>
          </w:p>
        </w:tc>
      </w:tr>
      <w:tr w:rsidR="00B503FB" w:rsidRPr="002C459E" w14:paraId="3E07BE98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AA0EB16" w14:textId="411AD321" w:rsidR="00B503FB" w:rsidRPr="002C459E" w:rsidRDefault="00B503FB" w:rsidP="00B503FB">
            <w:pPr>
              <w:pStyle w:val="ISOMB"/>
            </w:pPr>
            <w:r w:rsidRPr="002C459E">
              <w:t>US-15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4A678E1F" w14:textId="3FA2F9C5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1C42105" w14:textId="77777777" w:rsidR="00B503FB" w:rsidRPr="002C459E" w:rsidRDefault="00B503FB" w:rsidP="00B503FB">
            <w:pPr>
              <w:pStyle w:val="ISOClause"/>
            </w:pPr>
            <w:r w:rsidRPr="002C459E">
              <w:t>4.2.7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C33638E" w14:textId="77777777" w:rsidR="00B503FB" w:rsidRPr="002C459E" w:rsidRDefault="00B503FB" w:rsidP="00B503FB">
            <w:pPr>
              <w:pStyle w:val="ISOParagraph"/>
            </w:pPr>
            <w:r w:rsidRPr="002C459E">
              <w:t>List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A7F14E8" w14:textId="77777777" w:rsidR="00B503FB" w:rsidRPr="002C459E" w:rsidRDefault="00B503FB" w:rsidP="00B503FB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851DC5A" w14:textId="77777777" w:rsidR="00B503FB" w:rsidRPr="002C459E" w:rsidRDefault="00B503FB" w:rsidP="00B503FB">
            <w:pPr>
              <w:pStyle w:val="ISOComments"/>
            </w:pPr>
            <w:r w:rsidRPr="002C459E">
              <w:t>List of Operation UoF objects has period after 'Operation' but list continues with 'Toolpath_list' followed by semicolon. Period should only be on the final item.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77F3AE4" w14:textId="77777777" w:rsidR="00B503FB" w:rsidRPr="002C459E" w:rsidRDefault="00B503FB" w:rsidP="00B503FB">
            <w:pPr>
              <w:pStyle w:val="ISOChange"/>
            </w:pPr>
            <w:r w:rsidRPr="002C459E">
              <w:t>Move the period to the last list item (Toolpath_list) and use semicolons for preceding items.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70320A2" w14:textId="3E2DCE82" w:rsidR="00B503FB" w:rsidRPr="002C459E" w:rsidRDefault="00DE0E68" w:rsidP="00E35FDF">
            <w:r>
              <w:t>RESOLVED (ED)</w:t>
            </w:r>
            <w:r w:rsidR="00E35FDF">
              <w:t xml:space="preserve"> - Adopted proposed solution</w:t>
            </w:r>
          </w:p>
        </w:tc>
      </w:tr>
      <w:tr w:rsidR="00B503FB" w:rsidRPr="002C459E" w14:paraId="49E78FAE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A279B98" w14:textId="21B91C76" w:rsidR="00B503FB" w:rsidRPr="002C459E" w:rsidRDefault="00B503FB" w:rsidP="00B503FB">
            <w:pPr>
              <w:pStyle w:val="ISOMB"/>
            </w:pPr>
            <w:r w:rsidRPr="002C459E">
              <w:t>US-16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C88EFE8" w14:textId="6A54C2DF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C688161" w14:textId="77777777" w:rsidR="00B503FB" w:rsidRPr="002C459E" w:rsidRDefault="00B503FB" w:rsidP="00B503FB">
            <w:pPr>
              <w:pStyle w:val="ISOClause"/>
            </w:pPr>
            <w:r w:rsidRPr="002C459E">
              <w:t>4.2.14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03847DF" w14:textId="77777777" w:rsidR="00B503FB" w:rsidRPr="002C459E" w:rsidRDefault="00B503FB" w:rsidP="00B503FB">
            <w:pPr>
              <w:pStyle w:val="ISOParagraph"/>
            </w:pPr>
            <w:r w:rsidRPr="002C459E">
              <w:t>Links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A2A037C" w14:textId="77777777" w:rsidR="00B503FB" w:rsidRPr="002C459E" w:rsidRDefault="00B503FB" w:rsidP="00B503FB">
            <w:pPr>
              <w:pStyle w:val="ISOCommType"/>
            </w:pPr>
            <w:r w:rsidRPr="002C459E"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8D4A535" w14:textId="77777777" w:rsidR="00B503FB" w:rsidRPr="002C459E" w:rsidRDefault="00B503FB" w:rsidP="00B503FB">
            <w:pPr>
              <w:pStyle w:val="ISOComments"/>
            </w:pPr>
            <w:r w:rsidRPr="002C459E">
              <w:t>Multiple HREF attributes contain trailing spaces in ID references (e.g., '#ao-am_application_feature '). These trailing spaces could cause broken cross-reference links.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0D2B127" w14:textId="7FF4C4A0" w:rsidR="00B503FB" w:rsidRPr="002C459E" w:rsidRDefault="00B503FB" w:rsidP="00B503FB">
            <w:pPr>
              <w:pStyle w:val="ISOChange"/>
            </w:pPr>
            <w:r w:rsidRPr="002C459E">
              <w:t>Remove trailing spaces from all HREF attribute values in section 4.2.14. ( DJO can identify specific ones)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DE30946" w14:textId="18E04CAF" w:rsidR="00B503FB" w:rsidRPr="002C459E" w:rsidRDefault="00DE0E68" w:rsidP="00E35FDF">
            <w:r>
              <w:t>RESOLVED (ED)</w:t>
            </w:r>
            <w:r w:rsidR="00E35FDF">
              <w:t xml:space="preserve"> - Adopted proposed solution</w:t>
            </w:r>
            <w:r w:rsidR="00677B6C">
              <w:t xml:space="preserve">, also </w:t>
            </w:r>
            <w:r w:rsidR="00AF6EBC">
              <w:t xml:space="preserve">corrected instances </w:t>
            </w:r>
            <w:r w:rsidR="00677B6C">
              <w:t xml:space="preserve">in </w:t>
            </w:r>
            <w:r w:rsidR="00AF6EBC">
              <w:t xml:space="preserve">Clause </w:t>
            </w:r>
            <w:r w:rsidR="00677B6C">
              <w:t xml:space="preserve">5 and Annex K </w:t>
            </w:r>
          </w:p>
        </w:tc>
      </w:tr>
      <w:tr w:rsidR="00B503FB" w:rsidRPr="002C459E" w14:paraId="7849B867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0014F662" w14:textId="376114FB" w:rsidR="00B503FB" w:rsidRPr="005843BB" w:rsidRDefault="00B503FB" w:rsidP="00B503FB">
            <w:pPr>
              <w:pStyle w:val="ISOMB"/>
              <w:rPr>
                <w:highlight w:val="yellow"/>
              </w:rPr>
            </w:pPr>
            <w:r w:rsidRPr="005843BB">
              <w:rPr>
                <w:highlight w:val="yellow"/>
              </w:rPr>
              <w:lastRenderedPageBreak/>
              <w:t>US-17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F3CC3A0" w14:textId="50C4C9B7" w:rsidR="00B503FB" w:rsidRPr="005843BB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929A98B" w14:textId="1B26AEC7" w:rsidR="00B503FB" w:rsidRPr="005843BB" w:rsidRDefault="00B503FB" w:rsidP="00B503FB">
            <w:pPr>
              <w:pStyle w:val="ISOClause"/>
              <w:rPr>
                <w:highlight w:val="yellow"/>
              </w:rPr>
            </w:pPr>
            <w:r w:rsidRPr="005843BB">
              <w:rPr>
                <w:highlight w:val="yellow"/>
              </w:rPr>
              <w:t>4.3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E5A077E" w14:textId="048EA78F" w:rsidR="00B503FB" w:rsidRPr="005843BB" w:rsidRDefault="00B503FB" w:rsidP="00B503FB">
            <w:pPr>
              <w:pStyle w:val="ISOParagraph"/>
              <w:rPr>
                <w:highlight w:val="yellow"/>
              </w:rPr>
            </w:pPr>
            <w:r w:rsidRPr="005843BB">
              <w:rPr>
                <w:highlight w:val="yellow"/>
              </w:rPr>
              <w:t>Application Objects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EDE705A" w14:textId="60A03292" w:rsidR="00B503FB" w:rsidRPr="005843BB" w:rsidRDefault="00B503FB" w:rsidP="00B503FB">
            <w:pPr>
              <w:pStyle w:val="ISOCommType"/>
              <w:rPr>
                <w:highlight w:val="yellow"/>
              </w:rPr>
            </w:pPr>
            <w:r w:rsidRPr="005843BB">
              <w:rPr>
                <w:highlight w:val="yellow"/>
              </w:rPr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0688DEAD" w14:textId="6566479F" w:rsidR="00B503FB" w:rsidRPr="005843BB" w:rsidRDefault="00B503FB" w:rsidP="00B503FB">
            <w:pPr>
              <w:pStyle w:val="ISOComments"/>
              <w:rPr>
                <w:highlight w:val="yellow"/>
              </w:rPr>
            </w:pPr>
            <w:r w:rsidRPr="005843BB">
              <w:rPr>
                <w:highlight w:val="yellow"/>
              </w:rPr>
              <w:t>No support provided for a Combined_drill_and_countersink (it does not exist in 14646-111)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BD34C3E" w14:textId="5A4A540D" w:rsidR="00B503FB" w:rsidRPr="005843BB" w:rsidRDefault="00B503FB" w:rsidP="00B503FB">
            <w:pPr>
              <w:pStyle w:val="ISOChange"/>
              <w:rPr>
                <w:highlight w:val="yellow"/>
              </w:rPr>
            </w:pPr>
            <w:r w:rsidRPr="005843BB">
              <w:rPr>
                <w:highlight w:val="yellow"/>
              </w:rPr>
              <w:t>Add Combined_drill_and_countersink application object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420C59D" w14:textId="6D19C0A3" w:rsidR="00B503FB" w:rsidRPr="005843BB" w:rsidRDefault="00B503FB" w:rsidP="00E35FDF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DJO to provide ARM def</w:t>
            </w:r>
          </w:p>
        </w:tc>
      </w:tr>
      <w:tr w:rsidR="00B503FB" w:rsidRPr="002C459E" w14:paraId="08776A81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537FEA77" w14:textId="548E897F" w:rsidR="00B503FB" w:rsidRPr="00C72999" w:rsidRDefault="00B503FB" w:rsidP="00B503FB">
            <w:pPr>
              <w:pStyle w:val="ISOMB"/>
            </w:pPr>
            <w:r w:rsidRPr="00C72999">
              <w:t>US-18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D52B26A" w14:textId="287B501E" w:rsidR="00B503FB" w:rsidRPr="00C72999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8938EE3" w14:textId="77777777" w:rsidR="00B503FB" w:rsidRPr="00C72999" w:rsidRDefault="00B503FB" w:rsidP="00B503FB">
            <w:pPr>
              <w:pStyle w:val="ISOClause"/>
            </w:pPr>
            <w:r w:rsidRPr="00C72999">
              <w:t>4.3.9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FDD5009" w14:textId="77777777" w:rsidR="00B503FB" w:rsidRPr="00C72999" w:rsidRDefault="00B503FB" w:rsidP="00B503FB">
            <w:pPr>
              <w:pStyle w:val="ISOParagraph"/>
            </w:pPr>
            <w:r w:rsidRPr="00C72999">
              <w:t>EXPRESS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1854649B" w14:textId="77777777" w:rsidR="00B503FB" w:rsidRPr="00C72999" w:rsidRDefault="00B503FB" w:rsidP="00B503FB">
            <w:pPr>
              <w:pStyle w:val="ISOCommType"/>
            </w:pPr>
            <w:r w:rsidRPr="00C72999"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8A44108" w14:textId="77777777" w:rsidR="00B503FB" w:rsidRPr="00C72999" w:rsidRDefault="00B503FB" w:rsidP="00B503FB">
            <w:pPr>
              <w:pStyle w:val="ISOComments"/>
            </w:pPr>
            <w:r w:rsidRPr="00C72999">
              <w:t>The EXPRESS definition block for Am_application_feature shows 'Am_application_region' instead of 'Am_application_feature'. Wrong entity name in the formal definition.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05FCEFC" w14:textId="77777777" w:rsidR="00B503FB" w:rsidRPr="00C72999" w:rsidRDefault="00B503FB" w:rsidP="00B503FB">
            <w:pPr>
              <w:pStyle w:val="ISOChange"/>
            </w:pPr>
            <w:r w:rsidRPr="00C72999">
              <w:t>Correct the entity name in the EXPRESS block to 'Am_application_feature'.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69475CA" w14:textId="29AA058F" w:rsidR="00B503FB" w:rsidRPr="00C72999" w:rsidRDefault="001E3BB0" w:rsidP="00E35FDF">
            <w:r w:rsidRPr="00C72999">
              <w:t>RESOLVED (ED) - Adopted proposed solution</w:t>
            </w:r>
          </w:p>
        </w:tc>
      </w:tr>
      <w:tr w:rsidR="00B503FB" w:rsidRPr="002C459E" w14:paraId="2740B7A4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83D791A" w14:textId="511F8009" w:rsidR="00B503FB" w:rsidRPr="005843BB" w:rsidRDefault="00B503FB" w:rsidP="00B503FB">
            <w:pPr>
              <w:pStyle w:val="ISOMB"/>
            </w:pPr>
            <w:r w:rsidRPr="005843BB">
              <w:t>US-19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195BDB06" w14:textId="1DBD5230" w:rsidR="00B503FB" w:rsidRPr="005843BB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3EE4354" w14:textId="77777777" w:rsidR="00B503FB" w:rsidRPr="005843BB" w:rsidRDefault="00B503FB" w:rsidP="00B503FB">
            <w:pPr>
              <w:pStyle w:val="ISOClause"/>
            </w:pPr>
            <w:r w:rsidRPr="005843BB">
              <w:t>4.3.38.2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699D8AA" w14:textId="77777777" w:rsidR="00B503FB" w:rsidRPr="005843BB" w:rsidRDefault="00B503FB" w:rsidP="00B503FB">
            <w:pPr>
              <w:pStyle w:val="ISOParagraph"/>
            </w:pPr>
            <w:r w:rsidRPr="005843BB">
              <w:t>Header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719C1DC" w14:textId="77777777" w:rsidR="00B503FB" w:rsidRPr="005843BB" w:rsidRDefault="00B503FB" w:rsidP="00B503FB">
            <w:pPr>
              <w:pStyle w:val="ISOCommType"/>
            </w:pPr>
            <w:r w:rsidRPr="005843BB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222ECF12" w14:textId="77777777" w:rsidR="00B503FB" w:rsidRPr="005843BB" w:rsidRDefault="00B503FB" w:rsidP="00B503FB">
            <w:pPr>
              <w:pStyle w:val="ISOComments"/>
            </w:pPr>
            <w:r w:rsidRPr="005843BB">
              <w:t>Malformed HTML heading: has both &lt;/H5&gt; and &lt;/H4&gt; closing tags (&lt;/H5&gt;&lt;/H4&gt;).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78CA9737" w14:textId="77777777" w:rsidR="00B503FB" w:rsidRPr="005843BB" w:rsidRDefault="00B503FB" w:rsidP="00B503FB">
            <w:pPr>
              <w:pStyle w:val="ISOChange"/>
            </w:pPr>
            <w:r w:rsidRPr="005843BB">
              <w:t>Remove the erroneous &lt;/H5&gt; tag.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F18033B" w14:textId="16D46427" w:rsidR="00B503FB" w:rsidRPr="005843BB" w:rsidRDefault="00DE0E68" w:rsidP="00E35FDF">
            <w:r>
              <w:t>RESOLVED (ED)</w:t>
            </w:r>
            <w:r w:rsidR="00E35FDF">
              <w:t xml:space="preserve"> - </w:t>
            </w:r>
            <w:r w:rsidR="00B503FB" w:rsidRPr="005843BB">
              <w:t>removed erroneous &lt;/H5&gt; tag in 4.3.38.2 heading.</w:t>
            </w:r>
          </w:p>
        </w:tc>
      </w:tr>
      <w:tr w:rsidR="00B503FB" w:rsidRPr="002C459E" w14:paraId="17A51D79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78D1D3CF" w14:textId="24E677B2" w:rsidR="00B503FB" w:rsidRPr="002C459E" w:rsidRDefault="00B503FB" w:rsidP="00B503FB">
            <w:pPr>
              <w:pStyle w:val="ISOMB"/>
            </w:pPr>
            <w:r w:rsidRPr="002C459E">
              <w:t>US-20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4B7A61C" w14:textId="0306B343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46C4807" w14:textId="77777777" w:rsidR="00B503FB" w:rsidRPr="002C459E" w:rsidRDefault="00B503FB" w:rsidP="00B503FB">
            <w:pPr>
              <w:pStyle w:val="ISOClause"/>
            </w:pPr>
            <w:r w:rsidRPr="002C459E">
              <w:t>4.3.40.3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91415CD" w14:textId="77777777" w:rsidR="00B503FB" w:rsidRPr="002C459E" w:rsidRDefault="00B503FB" w:rsidP="00B503FB">
            <w:pPr>
              <w:pStyle w:val="ISOParagraph"/>
            </w:pPr>
            <w:r w:rsidRPr="002C459E">
              <w:t>Para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52952A78" w14:textId="77777777" w:rsidR="00B503FB" w:rsidRPr="002C459E" w:rsidRDefault="00B503FB" w:rsidP="00B503FB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F8B24FF" w14:textId="77777777" w:rsidR="00B503FB" w:rsidRPr="002C459E" w:rsidRDefault="00B503FB" w:rsidP="00B503FB">
            <w:pPr>
              <w:pStyle w:val="ISOComments"/>
            </w:pPr>
            <w:r w:rsidRPr="002C459E">
              <w:t>Malformed paragraph break mid-sentence for Am_pbf_identification small_area_limit. Closing &lt;/p&gt; appears mid-sentence then continues outside the paragraph.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8171796" w14:textId="77777777" w:rsidR="00B503FB" w:rsidRPr="002C459E" w:rsidRDefault="00B503FB" w:rsidP="00B503FB">
            <w:pPr>
              <w:pStyle w:val="ISOChange"/>
            </w:pPr>
            <w:r w:rsidRPr="002C459E">
              <w:t>Fix paragraph markup so the full sentence is in a single paragraph.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8F0C43D" w14:textId="086B0AFF" w:rsidR="00B503FB" w:rsidRPr="002C459E" w:rsidRDefault="00DE0E68" w:rsidP="00E35FDF">
            <w:r>
              <w:t>RESOLVED (ED)</w:t>
            </w:r>
            <w:r w:rsidR="00E35FDF">
              <w:t xml:space="preserve"> - Adopted proposed solution</w:t>
            </w:r>
          </w:p>
        </w:tc>
      </w:tr>
      <w:tr w:rsidR="00B503FB" w:rsidRPr="002C459E" w14:paraId="376F014F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5F40F57F" w14:textId="7E2E2EC7" w:rsidR="00B503FB" w:rsidRPr="002C459E" w:rsidRDefault="00B503FB" w:rsidP="00B503FB">
            <w:pPr>
              <w:pStyle w:val="ISOMB"/>
            </w:pPr>
            <w:r w:rsidRPr="002C459E">
              <w:t>US-21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5A16FFD2" w14:textId="3317D12E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F6110B4" w14:textId="77777777" w:rsidR="00B503FB" w:rsidRPr="002C459E" w:rsidRDefault="00B503FB" w:rsidP="00B503FB">
            <w:pPr>
              <w:pStyle w:val="ISOClause"/>
            </w:pPr>
            <w:r w:rsidRPr="002C459E">
              <w:t>4.3.41.2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9CA9512" w14:textId="77777777" w:rsidR="00B503FB" w:rsidRPr="002C459E" w:rsidRDefault="00B503FB" w:rsidP="00B503FB">
            <w:pPr>
              <w:pStyle w:val="ISOParagraph"/>
            </w:pPr>
            <w:r w:rsidRPr="002C459E">
              <w:t>Para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BC5988C" w14:textId="77777777" w:rsidR="00B503FB" w:rsidRPr="002C459E" w:rsidRDefault="00B503FB" w:rsidP="00B503FB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267A17DD" w14:textId="77777777" w:rsidR="00B503FB" w:rsidRPr="002C459E" w:rsidRDefault="00B503FB" w:rsidP="00B503FB">
            <w:pPr>
              <w:pStyle w:val="ISOComments"/>
            </w:pPr>
            <w:r w:rsidRPr="002C459E">
              <w:t>Duplicate opening paragraph for reverse_rows (Am_pbf_infill_management_strategy). First &lt;p&gt; contains incomplete sentence fragment that duplicates the second.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4F24D6E" w14:textId="77777777" w:rsidR="00B503FB" w:rsidRPr="002C459E" w:rsidRDefault="00B503FB" w:rsidP="00B503FB">
            <w:pPr>
              <w:pStyle w:val="ISOChange"/>
            </w:pPr>
            <w:r w:rsidRPr="002C459E">
              <w:t>Remove the incomplete duplicate paragraph.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4E914E20" w14:textId="23A2073E" w:rsidR="00B503FB" w:rsidRPr="002C459E" w:rsidRDefault="00DE0E68" w:rsidP="00E35FDF">
            <w:r>
              <w:t>RESOLVED (ED)</w:t>
            </w:r>
            <w:r w:rsidR="00E35FDF">
              <w:t xml:space="preserve"> - Adopted proposed solution</w:t>
            </w:r>
          </w:p>
        </w:tc>
      </w:tr>
      <w:tr w:rsidR="00B503FB" w:rsidRPr="002C459E" w14:paraId="7E93EA3B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8920BD1" w14:textId="3AE61F1D" w:rsidR="00B503FB" w:rsidRPr="005843BB" w:rsidRDefault="00B503FB" w:rsidP="00B503FB">
            <w:pPr>
              <w:pStyle w:val="ISOMB"/>
            </w:pPr>
            <w:r w:rsidRPr="005843BB">
              <w:t>US-22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55DC1BC7" w14:textId="33C0A243" w:rsidR="00B503FB" w:rsidRPr="005843BB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8228CBD" w14:textId="77777777" w:rsidR="00B503FB" w:rsidRPr="005843BB" w:rsidRDefault="00B503FB" w:rsidP="00B503FB">
            <w:pPr>
              <w:pStyle w:val="ISOClause"/>
            </w:pPr>
            <w:r w:rsidRPr="005843BB">
              <w:t>4.3.53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07E1AA1" w14:textId="77777777" w:rsidR="00B503FB" w:rsidRPr="005843BB" w:rsidRDefault="00B503FB" w:rsidP="00B503FB">
            <w:pPr>
              <w:pStyle w:val="ISOParagraph"/>
            </w:pPr>
            <w:r w:rsidRPr="005843BB">
              <w:t>NOTE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60D088F3" w14:textId="77777777" w:rsidR="00B503FB" w:rsidRPr="005843BB" w:rsidRDefault="00B503FB" w:rsidP="00B503FB">
            <w:pPr>
              <w:pStyle w:val="ISOCommType"/>
            </w:pPr>
            <w:r w:rsidRPr="005843BB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B22B2C9" w14:textId="77777777" w:rsidR="00B503FB" w:rsidRPr="005843BB" w:rsidRDefault="00B503FB" w:rsidP="00B503FB">
            <w:pPr>
              <w:pStyle w:val="ISOComments"/>
            </w:pPr>
            <w:r w:rsidRPr="005843BB">
              <w:t>NOTE numbering inconsistent: 'NOTE 1' is followed by 'NOTE' (not 'NOTE 2').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D31A110" w14:textId="77777777" w:rsidR="00B503FB" w:rsidRPr="005843BB" w:rsidRDefault="00B503FB" w:rsidP="00B503FB">
            <w:pPr>
              <w:pStyle w:val="ISOChange"/>
            </w:pPr>
            <w:r w:rsidRPr="005843BB">
              <w:t>Number sequentially or remove numbering from NOTE 1 if there is only one note.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3FCA6B3" w14:textId="0D001E8C" w:rsidR="00B503FB" w:rsidRPr="005843BB" w:rsidRDefault="00DE0E68" w:rsidP="00E35FDF">
            <w:r>
              <w:t>RESOLVED (ED)</w:t>
            </w:r>
            <w:r w:rsidR="00E35FDF">
              <w:t xml:space="preserve"> - </w:t>
            </w:r>
            <w:r w:rsidR="00B503FB" w:rsidRPr="005843BB">
              <w:t>numbered second note as 'NOTE 2' in 4.3.53.</w:t>
            </w:r>
          </w:p>
        </w:tc>
      </w:tr>
      <w:tr w:rsidR="00B503FB" w:rsidRPr="002C459E" w14:paraId="5D3F21BC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8769B7E" w14:textId="3C20FEA6" w:rsidR="00B503FB" w:rsidRPr="005843BB" w:rsidRDefault="00B503FB" w:rsidP="00B503FB">
            <w:pPr>
              <w:pStyle w:val="ISOMB"/>
              <w:rPr>
                <w:highlight w:val="yellow"/>
              </w:rPr>
            </w:pPr>
            <w:r w:rsidRPr="005843BB">
              <w:rPr>
                <w:highlight w:val="yellow"/>
              </w:rPr>
              <w:t>US-23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937F0D6" w14:textId="001DB8F0" w:rsidR="00B503FB" w:rsidRPr="005843BB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21F2732" w14:textId="2763A779" w:rsidR="00B503FB" w:rsidRPr="005843BB" w:rsidRDefault="00B503FB" w:rsidP="00B503FB">
            <w:pPr>
              <w:pStyle w:val="ISOClause"/>
              <w:rPr>
                <w:highlight w:val="yellow"/>
              </w:rPr>
            </w:pPr>
            <w:r w:rsidRPr="005843BB">
              <w:rPr>
                <w:highlight w:val="yellow"/>
              </w:rPr>
              <w:t xml:space="preserve"> 4.3.100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02F80C2" w14:textId="3A67B311" w:rsidR="00B503FB" w:rsidRPr="005843BB" w:rsidRDefault="00B503FB" w:rsidP="00B503FB">
            <w:pPr>
              <w:pStyle w:val="ISOParagraph"/>
              <w:rPr>
                <w:highlight w:val="yellow"/>
              </w:rPr>
            </w:pPr>
            <w:r w:rsidRPr="005843BB">
              <w:rPr>
                <w:highlight w:val="yellow"/>
              </w:rPr>
              <w:t>Check_dimensions_operation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596B52EA" w14:textId="3575A6DF" w:rsidR="00B503FB" w:rsidRPr="005843BB" w:rsidRDefault="00B503FB" w:rsidP="00B503FB">
            <w:pPr>
              <w:pStyle w:val="ISOCommType"/>
              <w:rPr>
                <w:highlight w:val="yellow"/>
              </w:rPr>
            </w:pPr>
            <w:r w:rsidRPr="005843BB">
              <w:rPr>
                <w:highlight w:val="yellow"/>
              </w:rPr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0558BCF1" w14:textId="1A3D0734" w:rsidR="00B503FB" w:rsidRPr="005843BB" w:rsidRDefault="00B503FB" w:rsidP="00B503FB">
            <w:pPr>
              <w:pStyle w:val="ISOComments"/>
              <w:rPr>
                <w:color w:val="FF0000"/>
                <w:highlight w:val="yellow"/>
              </w:rPr>
            </w:pPr>
            <w:r w:rsidRPr="005843BB">
              <w:rPr>
                <w:highlight w:val="yellow"/>
              </w:rPr>
              <w:t>Description seems incomplete… What is response to check_dimensions_operation?  What dimensions are in force?  Should there be a flag to check and adjust?  Should measurements be recorded?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8552C8A" w14:textId="2180F629" w:rsidR="00B503FB" w:rsidRPr="005843BB" w:rsidRDefault="00B503FB" w:rsidP="00B503FB">
            <w:pPr>
              <w:pStyle w:val="ISOChange"/>
              <w:rPr>
                <w:highlight w:val="yellow"/>
              </w:rPr>
            </w:pPr>
            <w:r w:rsidRPr="005843BB">
              <w:rPr>
                <w:highlight w:val="yellow"/>
              </w:rPr>
              <w:t>Add descriptions/capabilities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69A6C72" w14:textId="69BEF907" w:rsidR="00B503FB" w:rsidRPr="005843BB" w:rsidRDefault="00B503FB" w:rsidP="00E35FDF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DJO, MH need to hash out enhanced definition.</w:t>
            </w:r>
          </w:p>
        </w:tc>
      </w:tr>
      <w:tr w:rsidR="00B503FB" w:rsidRPr="002C459E" w14:paraId="106EDF5E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AB0E961" w14:textId="7AEFF6E8" w:rsidR="00B503FB" w:rsidRPr="00B64DEF" w:rsidRDefault="00B503FB" w:rsidP="00B503FB">
            <w:pPr>
              <w:pStyle w:val="ISOMB"/>
              <w:rPr>
                <w:highlight w:val="yellow"/>
              </w:rPr>
            </w:pPr>
            <w:r w:rsidRPr="00B64DEF">
              <w:rPr>
                <w:highlight w:val="yellow"/>
              </w:rPr>
              <w:t>US-24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1FF628E6" w14:textId="0F4C8570" w:rsidR="00B503FB" w:rsidRPr="00B64DEF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18BC04B" w14:textId="03BF5499" w:rsidR="00B503FB" w:rsidRPr="00B64DEF" w:rsidRDefault="00B503FB" w:rsidP="00B503FB">
            <w:pPr>
              <w:pStyle w:val="ISOClause"/>
              <w:rPr>
                <w:highlight w:val="yellow"/>
              </w:rPr>
            </w:pPr>
            <w:r w:rsidRPr="00B64DEF">
              <w:rPr>
                <w:highlight w:val="yellow"/>
              </w:rPr>
              <w:t>4.3.211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95CD4B0" w14:textId="3ABF6290" w:rsidR="00B503FB" w:rsidRPr="00B64DEF" w:rsidRDefault="00B503FB" w:rsidP="00B503FB">
            <w:pPr>
              <w:pStyle w:val="ISOParagraph"/>
              <w:rPr>
                <w:highlight w:val="yellow"/>
              </w:rPr>
            </w:pPr>
            <w:r w:rsidRPr="00B64DEF">
              <w:rPr>
                <w:highlight w:val="yellow"/>
              </w:rPr>
              <w:t>Manufacturing_stage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69583CCD" w14:textId="682E7050" w:rsidR="00B503FB" w:rsidRPr="00B64DEF" w:rsidRDefault="00B503FB" w:rsidP="00B503FB">
            <w:pPr>
              <w:pStyle w:val="ISOCommType"/>
              <w:rPr>
                <w:highlight w:val="yellow"/>
              </w:rPr>
            </w:pPr>
            <w:r w:rsidRPr="00B64DEF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F909C23" w14:textId="77777777" w:rsidR="00B503FB" w:rsidRPr="00B64DEF" w:rsidRDefault="00B503FB" w:rsidP="00B503FB">
            <w:pPr>
              <w:pStyle w:val="ISOComments"/>
              <w:rPr>
                <w:highlight w:val="yellow"/>
              </w:rPr>
            </w:pPr>
            <w:r w:rsidRPr="00B64DEF">
              <w:rPr>
                <w:highlight w:val="yellow"/>
              </w:rPr>
              <w:t xml:space="preserve">One key use of a manufacturing stage, is that it can be used to reference alternative fastener assemblies  (grip length +1 for example) .. But it’s not clear what it is useful for.  Maybe there should </w:t>
            </w:r>
            <w:r w:rsidRPr="00B64DEF">
              <w:rPr>
                <w:highlight w:val="yellow"/>
              </w:rPr>
              <w:lastRenderedPageBreak/>
              <w:t>be a note in this section on this application or elsewhere</w:t>
            </w:r>
          </w:p>
          <w:p w14:paraId="79216EA5" w14:textId="79C2D1E3" w:rsidR="00B503FB" w:rsidRPr="00B64DEF" w:rsidRDefault="00B503FB" w:rsidP="00B503FB">
            <w:pPr>
              <w:pStyle w:val="ISOComments"/>
              <w:rPr>
                <w:highlight w:val="yellow"/>
              </w:rPr>
            </w:pPr>
            <w:r w:rsidRPr="00B64DEF">
              <w:rPr>
                <w:highlight w:val="yellow"/>
              </w:rPr>
              <w:t xml:space="preserve">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129E988B" w14:textId="6D29AFBB" w:rsidR="00B503FB" w:rsidRPr="00B64DEF" w:rsidRDefault="00B503FB" w:rsidP="00B503FB">
            <w:pPr>
              <w:pStyle w:val="ISOChange"/>
              <w:rPr>
                <w:highlight w:val="yellow"/>
              </w:rPr>
            </w:pPr>
            <w:r w:rsidRPr="00B64DEF">
              <w:rPr>
                <w:highlight w:val="yellow"/>
              </w:rPr>
              <w:lastRenderedPageBreak/>
              <w:t>Add note on how multiple fastener groups could be handled using this Application Object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694ED5D9" w14:textId="77777777" w:rsidR="00B503FB" w:rsidRPr="00B64DEF" w:rsidRDefault="00B503FB" w:rsidP="00E35FDF">
            <w:pPr>
              <w:rPr>
                <w:highlight w:val="yellow"/>
              </w:rPr>
            </w:pPr>
          </w:p>
        </w:tc>
      </w:tr>
      <w:tr w:rsidR="00B503FB" w:rsidRPr="002C459E" w14:paraId="4A1204C3" w14:textId="77777777" w:rsidTr="0007625F">
        <w:trPr>
          <w:trHeight w:val="718"/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7125A2D9" w14:textId="7706A2A6" w:rsidR="00B503FB" w:rsidRPr="005843BB" w:rsidRDefault="00B503FB" w:rsidP="00B503FB">
            <w:pPr>
              <w:pStyle w:val="ISOMB"/>
              <w:rPr>
                <w:highlight w:val="yellow"/>
              </w:rPr>
            </w:pPr>
            <w:r w:rsidRPr="005843BB">
              <w:rPr>
                <w:highlight w:val="yellow"/>
              </w:rPr>
              <w:t>US-25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4BE5658D" w14:textId="05A7E0A6" w:rsidR="00B503FB" w:rsidRPr="005843BB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A75C2D7" w14:textId="03D9CDE9" w:rsidR="00B503FB" w:rsidRPr="005843BB" w:rsidRDefault="00B503FB" w:rsidP="00B503FB">
            <w:pPr>
              <w:pStyle w:val="ISOClause"/>
              <w:rPr>
                <w:highlight w:val="yellow"/>
              </w:rPr>
            </w:pPr>
            <w:r w:rsidRPr="005843BB">
              <w:rPr>
                <w:highlight w:val="yellow"/>
              </w:rPr>
              <w:t>4.3.213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2C08C2B" w14:textId="202C7B21" w:rsidR="00B503FB" w:rsidRPr="005843BB" w:rsidRDefault="00B503FB" w:rsidP="00B503FB">
            <w:pPr>
              <w:pStyle w:val="ISOParagraph"/>
              <w:rPr>
                <w:highlight w:val="yellow"/>
              </w:rPr>
            </w:pPr>
            <w:r w:rsidRPr="005843BB">
              <w:rPr>
                <w:highlight w:val="yellow"/>
              </w:rPr>
              <w:t>Measured_property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FCE3433" w14:textId="343683B1" w:rsidR="00B503FB" w:rsidRPr="005843BB" w:rsidRDefault="00B503FB" w:rsidP="00B503FB">
            <w:pPr>
              <w:pStyle w:val="ISOCommType"/>
              <w:rPr>
                <w:highlight w:val="yellow"/>
              </w:rPr>
            </w:pPr>
            <w:r w:rsidRPr="005843BB">
              <w:rPr>
                <w:highlight w:val="yellow"/>
              </w:rPr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4B5558D" w14:textId="248061C3" w:rsidR="00B503FB" w:rsidRPr="005843BB" w:rsidRDefault="00B503FB" w:rsidP="00B503FB">
            <w:pPr>
              <w:pStyle w:val="ISOComments"/>
              <w:rPr>
                <w:highlight w:val="yellow"/>
              </w:rPr>
            </w:pPr>
            <w:r w:rsidRPr="005843BB">
              <w:rPr>
                <w:highlight w:val="yellow"/>
              </w:rPr>
              <w:t>This Application Object isn’t specific to drill and fill.. should it be on a more general UoF?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1B9FF7F0" w14:textId="083B0BF3" w:rsidR="00B503FB" w:rsidRPr="005843BB" w:rsidRDefault="00B503FB" w:rsidP="00B503FB">
            <w:pPr>
              <w:pStyle w:val="ISOChange"/>
              <w:rPr>
                <w:highlight w:val="yellow"/>
              </w:rPr>
            </w:pPr>
            <w:r w:rsidRPr="005843BB">
              <w:rPr>
                <w:highlight w:val="yellow"/>
              </w:rPr>
              <w:t>Move to a more general UoF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08E8E61" w14:textId="77777777" w:rsidR="00B503FB" w:rsidRPr="005843BB" w:rsidRDefault="00B503FB" w:rsidP="00E35FDF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Could move to broadcast, but drill and fill still major usage.  Similar situation for product view twin.</w:t>
            </w:r>
          </w:p>
          <w:p w14:paraId="62F77360" w14:textId="1B2E6917" w:rsidR="00B503FB" w:rsidRPr="005843BB" w:rsidRDefault="00B503FB" w:rsidP="00E35FDF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Could move these to Workpiece, most appropriate alternate location of existing ones.   Could create new UOF (Name? Rationale?)</w:t>
            </w:r>
          </w:p>
        </w:tc>
      </w:tr>
      <w:tr w:rsidR="00B503FB" w:rsidRPr="002C459E" w14:paraId="6BAAC421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9D3B30B" w14:textId="12D4FF32" w:rsidR="00B503FB" w:rsidRPr="00B64DEF" w:rsidRDefault="00B503FB" w:rsidP="00B503FB">
            <w:pPr>
              <w:pStyle w:val="ISOMB"/>
              <w:rPr>
                <w:highlight w:val="yellow"/>
              </w:rPr>
            </w:pPr>
            <w:r w:rsidRPr="00B64DEF">
              <w:rPr>
                <w:highlight w:val="yellow"/>
              </w:rPr>
              <w:t>US-26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98884D0" w14:textId="146202AD" w:rsidR="00B503FB" w:rsidRPr="00B64DEF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55BF4E8" w14:textId="3B4E452A" w:rsidR="00B503FB" w:rsidRPr="00B64DEF" w:rsidRDefault="00B503FB" w:rsidP="00B503FB">
            <w:pPr>
              <w:pStyle w:val="ISOClause"/>
              <w:rPr>
                <w:highlight w:val="yellow"/>
              </w:rPr>
            </w:pPr>
            <w:r w:rsidRPr="00B64DEF">
              <w:rPr>
                <w:highlight w:val="yellow"/>
              </w:rPr>
              <w:t>4.3.229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3CF3DD9" w14:textId="371EE81C" w:rsidR="00B503FB" w:rsidRPr="00B64DEF" w:rsidRDefault="00B503FB" w:rsidP="00B503FB">
            <w:pPr>
              <w:pStyle w:val="ISOParagraph"/>
              <w:rPr>
                <w:highlight w:val="yellow"/>
              </w:rPr>
            </w:pPr>
            <w:r w:rsidRPr="00B64DEF">
              <w:rPr>
                <w:highlight w:val="yellow"/>
              </w:rPr>
              <w:t>Oneup_assembly_group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084984D" w14:textId="29677F31" w:rsidR="00B503FB" w:rsidRPr="00B64DEF" w:rsidRDefault="00B503FB" w:rsidP="00B503FB">
            <w:pPr>
              <w:pStyle w:val="ISOCommType"/>
              <w:rPr>
                <w:highlight w:val="yellow"/>
              </w:rPr>
            </w:pPr>
            <w:r w:rsidRPr="00B64DEF">
              <w:rPr>
                <w:highlight w:val="yellow"/>
              </w:rP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29D3C686" w14:textId="4A5734C1" w:rsidR="00B503FB" w:rsidRPr="00B64DEF" w:rsidRDefault="00B503FB" w:rsidP="00B503FB">
            <w:pPr>
              <w:pStyle w:val="ISOComments"/>
              <w:rPr>
                <w:highlight w:val="yellow"/>
              </w:rPr>
            </w:pPr>
            <w:r w:rsidRPr="00B64DEF">
              <w:rPr>
                <w:highlight w:val="yellow"/>
              </w:rPr>
              <w:t>Not clear if this is an “and” or an “or”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C73C298" w14:textId="5A1B9F00" w:rsidR="00B503FB" w:rsidRPr="00B64DEF" w:rsidRDefault="00B503FB" w:rsidP="00B503FB">
            <w:pPr>
              <w:pStyle w:val="ISOChange"/>
              <w:rPr>
                <w:highlight w:val="yellow"/>
              </w:rPr>
            </w:pPr>
            <w:r w:rsidRPr="00B64DEF">
              <w:rPr>
                <w:highlight w:val="yellow"/>
              </w:rPr>
              <w:t xml:space="preserve">Clarify that it is an “or” in either the description or add a note.  Perhaps change “shall be completed” to “one of which shall be completed” 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FFD18BC" w14:textId="77777777" w:rsidR="00B503FB" w:rsidRPr="00B64DEF" w:rsidRDefault="00B503FB" w:rsidP="00E35FDF">
            <w:pPr>
              <w:rPr>
                <w:highlight w:val="yellow"/>
              </w:rPr>
            </w:pPr>
          </w:p>
        </w:tc>
      </w:tr>
      <w:tr w:rsidR="00B503FB" w:rsidRPr="002C459E" w14:paraId="75B0F3C9" w14:textId="77777777" w:rsidTr="0007625F">
        <w:trPr>
          <w:trHeight w:val="718"/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05BEBDE" w14:textId="22E308BD" w:rsidR="00B503FB" w:rsidRPr="005843BB" w:rsidRDefault="00B503FB" w:rsidP="00B503FB">
            <w:pPr>
              <w:pStyle w:val="ISOMB"/>
              <w:rPr>
                <w:highlight w:val="yellow"/>
              </w:rPr>
            </w:pPr>
            <w:r w:rsidRPr="005843BB">
              <w:rPr>
                <w:highlight w:val="yellow"/>
              </w:rPr>
              <w:t>US-27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1748864" w14:textId="0F0D5FA1" w:rsidR="00B503FB" w:rsidRPr="005843BB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EA1334E" w14:textId="68E4E442" w:rsidR="00B503FB" w:rsidRPr="005843BB" w:rsidRDefault="00B503FB" w:rsidP="00B503FB">
            <w:pPr>
              <w:pStyle w:val="ISOClause"/>
              <w:rPr>
                <w:highlight w:val="yellow"/>
              </w:rPr>
            </w:pPr>
            <w:r w:rsidRPr="005843BB">
              <w:rPr>
                <w:highlight w:val="yellow"/>
              </w:rPr>
              <w:t>4.3.255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939FC0B" w14:textId="7D7871FA" w:rsidR="00B503FB" w:rsidRPr="005843BB" w:rsidRDefault="00B503FB" w:rsidP="00B503FB">
            <w:pPr>
              <w:pStyle w:val="ISOParagraph"/>
              <w:rPr>
                <w:highlight w:val="yellow"/>
              </w:rPr>
            </w:pPr>
            <w:r w:rsidRPr="005843BB">
              <w:rPr>
                <w:highlight w:val="yellow"/>
              </w:rPr>
              <w:t>Product_view_prototype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087217E" w14:textId="77777777" w:rsidR="00B503FB" w:rsidRPr="005843BB" w:rsidRDefault="00B503FB" w:rsidP="00B503FB">
            <w:pPr>
              <w:pStyle w:val="ISOCommType"/>
              <w:rPr>
                <w:highlight w:val="yellow"/>
              </w:rPr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B1C9D09" w14:textId="6934CBDA" w:rsidR="00B503FB" w:rsidRPr="005843BB" w:rsidRDefault="00B503FB" w:rsidP="00B503FB">
            <w:pPr>
              <w:pStyle w:val="ISOComments"/>
              <w:rPr>
                <w:color w:val="FF0000"/>
                <w:highlight w:val="yellow"/>
              </w:rPr>
            </w:pPr>
            <w:r w:rsidRPr="005843BB">
              <w:rPr>
                <w:highlight w:val="yellow"/>
              </w:rPr>
              <w:t>This Application Object isn’t specific to drill and fill.. should it be on a more general UoF?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13C1604D" w14:textId="297D4DA0" w:rsidR="00B503FB" w:rsidRPr="005843BB" w:rsidRDefault="00B503FB" w:rsidP="00B503FB">
            <w:pPr>
              <w:pStyle w:val="ISOChange"/>
              <w:rPr>
                <w:highlight w:val="yellow"/>
              </w:rPr>
            </w:pPr>
            <w:r w:rsidRPr="005843BB">
              <w:rPr>
                <w:highlight w:val="yellow"/>
              </w:rPr>
              <w:t>Move to a more general UoF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C983187" w14:textId="5EDCB236" w:rsidR="00B503FB" w:rsidRPr="005843BB" w:rsidRDefault="00B503FB" w:rsidP="00E35FDF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See #25</w:t>
            </w:r>
          </w:p>
        </w:tc>
      </w:tr>
      <w:tr w:rsidR="00B503FB" w:rsidRPr="002C459E" w14:paraId="32529DBD" w14:textId="77777777" w:rsidTr="0007625F">
        <w:trPr>
          <w:trHeight w:val="718"/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0E308131" w14:textId="6275AF4C" w:rsidR="00B503FB" w:rsidRPr="005843BB" w:rsidRDefault="00B503FB" w:rsidP="00B503FB">
            <w:pPr>
              <w:pStyle w:val="ISOMB"/>
              <w:rPr>
                <w:highlight w:val="yellow"/>
              </w:rPr>
            </w:pPr>
            <w:r w:rsidRPr="005843BB">
              <w:rPr>
                <w:highlight w:val="yellow"/>
              </w:rPr>
              <w:t>US-28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5D8F05E" w14:textId="0F1A52AD" w:rsidR="00B503FB" w:rsidRPr="005843BB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E8A2F80" w14:textId="73E45BAC" w:rsidR="00B503FB" w:rsidRPr="005843BB" w:rsidRDefault="00B503FB" w:rsidP="00B503FB">
            <w:pPr>
              <w:pStyle w:val="ISOClause"/>
              <w:rPr>
                <w:highlight w:val="yellow"/>
              </w:rPr>
            </w:pPr>
            <w:r w:rsidRPr="005843BB">
              <w:rPr>
                <w:highlight w:val="yellow"/>
              </w:rPr>
              <w:t>4.3.256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64D03F6" w14:textId="787FFFBF" w:rsidR="00B503FB" w:rsidRPr="005843BB" w:rsidRDefault="00B503FB" w:rsidP="00B503FB">
            <w:pPr>
              <w:pStyle w:val="ISOParagraph"/>
              <w:rPr>
                <w:highlight w:val="yellow"/>
              </w:rPr>
            </w:pPr>
            <w:r w:rsidRPr="005843BB">
              <w:rPr>
                <w:highlight w:val="yellow"/>
              </w:rPr>
              <w:t>Product_view_twin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39DD2A1" w14:textId="77777777" w:rsidR="00B503FB" w:rsidRPr="005843BB" w:rsidRDefault="00B503FB" w:rsidP="00B503FB">
            <w:pPr>
              <w:pStyle w:val="ISOCommType"/>
              <w:rPr>
                <w:highlight w:val="yellow"/>
              </w:rPr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18A6314C" w14:textId="500D43A1" w:rsidR="00B503FB" w:rsidRPr="005843BB" w:rsidRDefault="00B503FB" w:rsidP="00B503FB">
            <w:pPr>
              <w:pStyle w:val="ISOComments"/>
              <w:rPr>
                <w:color w:val="FF0000"/>
                <w:highlight w:val="yellow"/>
              </w:rPr>
            </w:pPr>
            <w:r w:rsidRPr="005843BB">
              <w:rPr>
                <w:highlight w:val="yellow"/>
              </w:rPr>
              <w:t>This Application Object isn’t specific to drill and fill.. should it be on a more general UoF?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ABDFD09" w14:textId="27E863FC" w:rsidR="00B503FB" w:rsidRPr="005843BB" w:rsidRDefault="00B503FB" w:rsidP="00B503FB">
            <w:pPr>
              <w:pStyle w:val="ISOChange"/>
              <w:rPr>
                <w:highlight w:val="yellow"/>
              </w:rPr>
            </w:pPr>
            <w:r w:rsidRPr="005843BB">
              <w:rPr>
                <w:highlight w:val="yellow"/>
              </w:rPr>
              <w:t>Move to a more general UoF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5A1269A" w14:textId="302FEA00" w:rsidR="00B503FB" w:rsidRPr="005843BB" w:rsidRDefault="00B503FB" w:rsidP="00E35FDF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See #25</w:t>
            </w:r>
          </w:p>
        </w:tc>
      </w:tr>
      <w:tr w:rsidR="00B503FB" w:rsidRPr="002C459E" w14:paraId="65547D79" w14:textId="77777777" w:rsidTr="0007625F">
        <w:trPr>
          <w:trHeight w:val="718"/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11CE2E2C" w14:textId="2D83720D" w:rsidR="00B503FB" w:rsidRPr="005843BB" w:rsidRDefault="00B503FB" w:rsidP="00B503FB">
            <w:pPr>
              <w:pStyle w:val="ISOMB"/>
              <w:rPr>
                <w:highlight w:val="yellow"/>
              </w:rPr>
            </w:pPr>
            <w:r w:rsidRPr="005843BB">
              <w:rPr>
                <w:highlight w:val="yellow"/>
              </w:rPr>
              <w:t>US-29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DCE0DC0" w14:textId="7FE282CD" w:rsidR="00B503FB" w:rsidRPr="005843BB" w:rsidRDefault="00B503FB" w:rsidP="00B503FB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4F24854" w14:textId="694A5CEC" w:rsidR="00B503FB" w:rsidRPr="005843BB" w:rsidRDefault="00B503FB" w:rsidP="00B503FB">
            <w:pPr>
              <w:pStyle w:val="ISOClause"/>
              <w:rPr>
                <w:highlight w:val="yellow"/>
              </w:rPr>
            </w:pPr>
            <w:r w:rsidRPr="005843BB">
              <w:rPr>
                <w:highlight w:val="yellow"/>
              </w:rPr>
              <w:t>4.3.286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DCDA697" w14:textId="6D05D902" w:rsidR="00B503FB" w:rsidRPr="005843BB" w:rsidRDefault="00B503FB" w:rsidP="00B503FB">
            <w:pPr>
              <w:pStyle w:val="ISOParagraph"/>
              <w:rPr>
                <w:highlight w:val="yellow"/>
              </w:rPr>
            </w:pPr>
            <w:r w:rsidRPr="005843BB">
              <w:rPr>
                <w:highlight w:val="yellow"/>
              </w:rPr>
              <w:t>State_condition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57CD42A" w14:textId="77777777" w:rsidR="00B503FB" w:rsidRPr="005843BB" w:rsidRDefault="00B503FB" w:rsidP="00B503FB">
            <w:pPr>
              <w:pStyle w:val="ISOCommType"/>
              <w:rPr>
                <w:highlight w:val="yellow"/>
              </w:rPr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20E3F28D" w14:textId="3EBB6B03" w:rsidR="00B503FB" w:rsidRPr="005843BB" w:rsidRDefault="00B503FB" w:rsidP="00B503FB">
            <w:pPr>
              <w:pStyle w:val="ISOComments"/>
              <w:rPr>
                <w:color w:val="FF0000"/>
                <w:highlight w:val="yellow"/>
              </w:rPr>
            </w:pPr>
            <w:r w:rsidRPr="005843BB">
              <w:rPr>
                <w:highlight w:val="yellow"/>
              </w:rPr>
              <w:t>This Application Object isn’t specific to drill and fill.. should it be on a more general UoF?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63DCD3E7" w14:textId="37051F6B" w:rsidR="00B503FB" w:rsidRPr="005843BB" w:rsidRDefault="00B503FB" w:rsidP="00B503FB">
            <w:pPr>
              <w:pStyle w:val="ISOChange"/>
              <w:rPr>
                <w:highlight w:val="yellow"/>
              </w:rPr>
            </w:pPr>
            <w:r w:rsidRPr="005843BB">
              <w:rPr>
                <w:highlight w:val="yellow"/>
              </w:rPr>
              <w:t>Move to a more general UoF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9BA261A" w14:textId="06B6AA09" w:rsidR="00B503FB" w:rsidRPr="005843BB" w:rsidRDefault="00B503FB" w:rsidP="00E35FDF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See #25</w:t>
            </w:r>
          </w:p>
        </w:tc>
      </w:tr>
      <w:tr w:rsidR="00B503FB" w:rsidRPr="002C459E" w14:paraId="205CA2AA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5BEBA87" w14:textId="2F611B4F" w:rsidR="00B503FB" w:rsidRPr="005843BB" w:rsidRDefault="00B503FB" w:rsidP="00B503FB">
            <w:pPr>
              <w:pStyle w:val="ISOMB"/>
            </w:pPr>
            <w:r w:rsidRPr="005843BB">
              <w:t>US-30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106AB00" w14:textId="2FC10191" w:rsidR="00B503FB" w:rsidRPr="005843BB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7DB16A9" w14:textId="77777777" w:rsidR="00B503FB" w:rsidRPr="005843BB" w:rsidRDefault="00B503FB" w:rsidP="00B503FB">
            <w:pPr>
              <w:pStyle w:val="ISOClause"/>
            </w:pPr>
            <w:r w:rsidRPr="005843BB">
              <w:t>5.1.1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B012E4F" w14:textId="77777777" w:rsidR="00B503FB" w:rsidRPr="005843BB" w:rsidRDefault="00B503FB" w:rsidP="00B503FB">
            <w:pPr>
              <w:pStyle w:val="ISOParagraph"/>
            </w:pPr>
            <w:r w:rsidRPr="005843BB">
              <w:t>General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75A492B" w14:textId="77777777" w:rsidR="00B503FB" w:rsidRPr="005843BB" w:rsidRDefault="00B503FB" w:rsidP="00B503FB">
            <w:pPr>
              <w:pStyle w:val="ISOCommType"/>
            </w:pPr>
            <w:r w:rsidRPr="005843BB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DB5C07F" w14:textId="77777777" w:rsidR="00B503FB" w:rsidRPr="005843BB" w:rsidRDefault="00B503FB" w:rsidP="00B503FB">
            <w:pPr>
              <w:pStyle w:val="ISOComments"/>
            </w:pPr>
            <w:r w:rsidRPr="005843BB">
              <w:t>Duplicated word: 'are listed after the the application object to which they belong'.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70A6CC15" w14:textId="77777777" w:rsidR="00B503FB" w:rsidRPr="005843BB" w:rsidRDefault="00B503FB" w:rsidP="00B503FB">
            <w:pPr>
              <w:pStyle w:val="ISOChange"/>
            </w:pPr>
            <w:r w:rsidRPr="005843BB">
              <w:t>Remove the duplicate 'the'.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49F03CE3" w14:textId="2583E09A" w:rsidR="00B503FB" w:rsidRPr="005843BB" w:rsidRDefault="00DE0E68" w:rsidP="00E35FDF">
            <w:r>
              <w:t>RESOLVED (ED)</w:t>
            </w:r>
            <w:r w:rsidR="00E35FDF">
              <w:t xml:space="preserve"> - </w:t>
            </w:r>
            <w:r w:rsidR="00B503FB" w:rsidRPr="005843BB">
              <w:t>removed duplicate 'the' in 5.1.1.</w:t>
            </w:r>
          </w:p>
        </w:tc>
      </w:tr>
      <w:tr w:rsidR="00B503FB" w:rsidRPr="002C459E" w14:paraId="20C25446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1CD91134" w14:textId="7CF937ED" w:rsidR="00B503FB" w:rsidRPr="005843BB" w:rsidRDefault="00B503FB" w:rsidP="00B503FB">
            <w:pPr>
              <w:pStyle w:val="ISOMB"/>
            </w:pPr>
            <w:r w:rsidRPr="005843BB">
              <w:t>US-31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4E75A945" w14:textId="1A65F6EA" w:rsidR="00B503FB" w:rsidRPr="005843BB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2EB8A72" w14:textId="77777777" w:rsidR="00B503FB" w:rsidRPr="005843BB" w:rsidRDefault="00B503FB" w:rsidP="00B503FB">
            <w:pPr>
              <w:pStyle w:val="ISOClause"/>
            </w:pPr>
            <w:r w:rsidRPr="005843BB">
              <w:t>5.1.1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12AEABD" w14:textId="77777777" w:rsidR="00B503FB" w:rsidRPr="005843BB" w:rsidRDefault="00B503FB" w:rsidP="00B503FB">
            <w:pPr>
              <w:pStyle w:val="ISOParagraph"/>
            </w:pPr>
            <w:r w:rsidRPr="005843BB">
              <w:t>NOTE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167C3EC3" w14:textId="77777777" w:rsidR="00B503FB" w:rsidRPr="005843BB" w:rsidRDefault="00B503FB" w:rsidP="00B503FB">
            <w:pPr>
              <w:pStyle w:val="ISOCommType"/>
            </w:pPr>
            <w:r w:rsidRPr="005843BB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7807A1C" w14:textId="77777777" w:rsidR="00B503FB" w:rsidRPr="005843BB" w:rsidRDefault="00B503FB" w:rsidP="00B503FB">
            <w:pPr>
              <w:pStyle w:val="ISOComments"/>
            </w:pPr>
            <w:r w:rsidRPr="005843BB">
              <w:t>Subject-verb disagreement: 'this document presents the mapping specification in the same order as they appear'.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6D951A6" w14:textId="77777777" w:rsidR="00B503FB" w:rsidRPr="005843BB" w:rsidRDefault="00B503FB" w:rsidP="00B503FB">
            <w:pPr>
              <w:pStyle w:val="ISOChange"/>
            </w:pPr>
            <w:r w:rsidRPr="005843BB">
              <w:t>Change to 'mapping specifications' (plural) to agree with 'they'.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6A1E2019" w14:textId="3C203767" w:rsidR="00B503FB" w:rsidRPr="005843BB" w:rsidRDefault="00DE0E68" w:rsidP="00E35FDF">
            <w:r>
              <w:t>RESOLVED (ED)</w:t>
            </w:r>
            <w:r w:rsidR="00E35FDF">
              <w:t xml:space="preserve"> - </w:t>
            </w:r>
            <w:r w:rsidR="00B503FB" w:rsidRPr="005843BB">
              <w:t>changed 'mapping specification' to 'mapping specifications' in 5.1.1 NOTE.</w:t>
            </w:r>
          </w:p>
        </w:tc>
      </w:tr>
      <w:tr w:rsidR="00B503FB" w:rsidRPr="002C459E" w14:paraId="4E46C96F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5A27B833" w14:textId="49BDA571" w:rsidR="00B503FB" w:rsidRPr="002C459E" w:rsidRDefault="00B503FB" w:rsidP="00B503FB">
            <w:pPr>
              <w:pStyle w:val="ISOMB"/>
            </w:pPr>
            <w:r w:rsidRPr="002C459E">
              <w:t>US-32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40D27443" w14:textId="54BE1D50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4C31238" w14:textId="77777777" w:rsidR="00B503FB" w:rsidRPr="002C459E" w:rsidRDefault="00B503FB" w:rsidP="00B503FB">
            <w:pPr>
              <w:pStyle w:val="ISOClause"/>
            </w:pPr>
            <w:r w:rsidRPr="002C459E">
              <w:t>5.1.6.10.9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A9ECD0E" w14:textId="77777777" w:rsidR="00B503FB" w:rsidRPr="002C459E" w:rsidRDefault="00B503FB" w:rsidP="00B503FB">
            <w:pPr>
              <w:pStyle w:val="ISOParagraph"/>
            </w:pPr>
            <w:r w:rsidRPr="002C459E">
              <w:t>Table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92D5C57" w14:textId="77777777" w:rsidR="00B503FB" w:rsidRPr="002C459E" w:rsidRDefault="00B503FB" w:rsidP="00B503FB">
            <w:pPr>
              <w:pStyle w:val="ISOCommType"/>
            </w:pPr>
            <w:r w:rsidRPr="002C459E"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C3C4FAB" w14:textId="77777777" w:rsidR="00B503FB" w:rsidRPr="002C459E" w:rsidRDefault="00B503FB" w:rsidP="00B503FB">
            <w:pPr>
              <w:pStyle w:val="ISOComments"/>
            </w:pPr>
            <w:r w:rsidRPr="002C459E">
              <w:t>Mapping table for table_indexing (machine_parameters) is malformed: 'AIM element:' row is missing; content appears under 'Reference path:' header.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0C939B3" w14:textId="77777777" w:rsidR="00B503FB" w:rsidRPr="002C459E" w:rsidRDefault="00B503FB" w:rsidP="00B503FB">
            <w:pPr>
              <w:pStyle w:val="ISOChange"/>
            </w:pPr>
            <w:r w:rsidRPr="002C459E">
              <w:t>Add the missing 'AIM element:' row to the mapping table.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2B7550F" w14:textId="2A819309" w:rsidR="00B503FB" w:rsidRPr="002C459E" w:rsidRDefault="00DE0E68" w:rsidP="00E35FDF">
            <w:r>
              <w:t>RESOLVED (ED)</w:t>
            </w:r>
            <w:r w:rsidR="00E35FDF">
              <w:t xml:space="preserve"> - Adopted proposed solution</w:t>
            </w:r>
          </w:p>
        </w:tc>
      </w:tr>
      <w:tr w:rsidR="00B503FB" w:rsidRPr="002C459E" w14:paraId="374FC5FC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1BC5DF9" w14:textId="62B86C9E" w:rsidR="00B503FB" w:rsidRPr="005843BB" w:rsidRDefault="00B503FB" w:rsidP="00B503FB">
            <w:pPr>
              <w:pStyle w:val="ISOMB"/>
            </w:pPr>
            <w:r w:rsidRPr="005843BB">
              <w:lastRenderedPageBreak/>
              <w:t>US-33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26DD866" w14:textId="1C7769A5" w:rsidR="00B503FB" w:rsidRPr="005843BB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B138AB5" w14:textId="77777777" w:rsidR="00B503FB" w:rsidRPr="005843BB" w:rsidRDefault="00B503FB" w:rsidP="00B503FB">
            <w:pPr>
              <w:pStyle w:val="ISOClause"/>
            </w:pPr>
            <w:r w:rsidRPr="005843BB">
              <w:t>5.1.6.12.1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7BD30CC" w14:textId="77777777" w:rsidR="00B503FB" w:rsidRPr="005843BB" w:rsidRDefault="00B503FB" w:rsidP="00B503FB">
            <w:pPr>
              <w:pStyle w:val="ISOParagraph"/>
            </w:pPr>
            <w:r w:rsidRPr="005843BB">
              <w:t>ID attr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6005E371" w14:textId="77777777" w:rsidR="00B503FB" w:rsidRPr="005843BB" w:rsidRDefault="00B503FB" w:rsidP="00B503FB">
            <w:pPr>
              <w:pStyle w:val="ISOCommType"/>
            </w:pPr>
            <w:r w:rsidRPr="005843BB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5CF33E04" w14:textId="77777777" w:rsidR="00B503FB" w:rsidRPr="005843BB" w:rsidRDefault="00B503FB" w:rsidP="00B503FB">
            <w:pPr>
              <w:pStyle w:val="ISOComments"/>
            </w:pPr>
            <w:r w:rsidRPr="005843BB">
              <w:t>ID attribute has doubled prefix: 'map-map-machine_with_kinematics-configuration'. Same for 5.1.6.12.2.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7A9F02BB" w14:textId="77777777" w:rsidR="00B503FB" w:rsidRPr="005843BB" w:rsidRDefault="00B503FB" w:rsidP="00B503FB">
            <w:pPr>
              <w:pStyle w:val="ISOChange"/>
            </w:pPr>
            <w:r w:rsidRPr="005843BB">
              <w:t>Change to 'map-machine_with_kinematics-configuration' and 'map-machine_with_kinematics-mechanism'.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4138B3A0" w14:textId="3D65E001" w:rsidR="00B503FB" w:rsidRPr="005843BB" w:rsidRDefault="00DE0E68" w:rsidP="00E35FDF">
            <w:r>
              <w:t>RESOLVED (ED)</w:t>
            </w:r>
            <w:r w:rsidR="00E35FDF">
              <w:t xml:space="preserve"> - </w:t>
            </w:r>
            <w:r w:rsidR="00B503FB" w:rsidRPr="005843BB">
              <w:t>fixed doubled 'map-map-' prefix to 'map-' in 5.1.6.12.1 and 5.1.6.12.2.</w:t>
            </w:r>
          </w:p>
        </w:tc>
      </w:tr>
      <w:tr w:rsidR="00B503FB" w:rsidRPr="002C459E" w14:paraId="0294423F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0A6B2B9E" w14:textId="531CC616" w:rsidR="00B503FB" w:rsidRPr="002C459E" w:rsidRDefault="00B503FB" w:rsidP="00B503FB">
            <w:pPr>
              <w:pStyle w:val="ISOMB"/>
            </w:pPr>
            <w:r w:rsidRPr="002C459E">
              <w:t>US-34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4C75026C" w14:textId="2C1CA1C7" w:rsidR="00B503FB" w:rsidRPr="002C459E" w:rsidRDefault="00B503FB" w:rsidP="00B503FB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FEAC1A6" w14:textId="77777777" w:rsidR="00B503FB" w:rsidRPr="002C459E" w:rsidRDefault="00B503FB" w:rsidP="00B503FB">
            <w:pPr>
              <w:pStyle w:val="ISOClause"/>
            </w:pPr>
            <w:r w:rsidRPr="002C459E">
              <w:t>5.1.6.29.5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C13E408" w14:textId="77777777" w:rsidR="00B503FB" w:rsidRPr="002C459E" w:rsidRDefault="00B503FB" w:rsidP="00B503FB">
            <w:pPr>
              <w:pStyle w:val="ISOParagraph"/>
            </w:pPr>
            <w:r w:rsidRPr="002C459E">
              <w:t>Ref path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121FE1DF" w14:textId="77777777" w:rsidR="00B503FB" w:rsidRPr="002C459E" w:rsidRDefault="00B503FB" w:rsidP="00B503FB">
            <w:pPr>
              <w:pStyle w:val="ISOCommType"/>
            </w:pPr>
            <w:r w:rsidRPr="002C459E"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C28EF1E" w14:textId="77777777" w:rsidR="00B503FB" w:rsidRPr="002C459E" w:rsidRDefault="00B503FB" w:rsidP="00B503FB">
            <w:pPr>
              <w:pStyle w:val="ISOComments"/>
            </w:pPr>
            <w:r w:rsidRPr="002C459E">
              <w:t>Reference path for Setup fixture_usage begins with 'product_definition_formation &lt;-' repeated twice consecutively. Likely copy/paste error.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796A3A32" w14:textId="77777777" w:rsidR="00B503FB" w:rsidRPr="002C459E" w:rsidRDefault="00B503FB" w:rsidP="00B503FB">
            <w:pPr>
              <w:pStyle w:val="ISOChange"/>
            </w:pPr>
            <w:r w:rsidRPr="002C459E">
              <w:t>Remove the duplicate line or correct the reference path.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B478A5E" w14:textId="6835FC0B" w:rsidR="00B503FB" w:rsidRPr="002C459E" w:rsidRDefault="00DE0E68" w:rsidP="00E35FDF">
            <w:r>
              <w:t>RESOLVED (ED)</w:t>
            </w:r>
            <w:r w:rsidR="00E35FDF">
              <w:t xml:space="preserve"> - Adopted proposed solution</w:t>
            </w:r>
          </w:p>
        </w:tc>
      </w:tr>
      <w:tr w:rsidR="000977AE" w:rsidRPr="002C459E" w14:paraId="2B16C8DE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0CBE1560" w14:textId="7BE73297" w:rsidR="000977AE" w:rsidRPr="002C459E" w:rsidRDefault="000977AE" w:rsidP="000977AE">
            <w:pPr>
              <w:pStyle w:val="ISOMB"/>
            </w:pPr>
            <w:r w:rsidRPr="002C459E">
              <w:t>US-35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346B6FA" w14:textId="61772A08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AE68101" w14:textId="77777777" w:rsidR="000977AE" w:rsidRPr="002C459E" w:rsidRDefault="000977AE" w:rsidP="000977AE">
            <w:pPr>
              <w:pStyle w:val="ISOClause"/>
            </w:pPr>
            <w:r w:rsidRPr="002C459E">
              <w:t>5.1.7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7EFFF84" w14:textId="77777777" w:rsidR="000977AE" w:rsidRPr="002C459E" w:rsidRDefault="000977AE" w:rsidP="000977AE">
            <w:pPr>
              <w:pStyle w:val="ISOParagraph"/>
            </w:pPr>
            <w:r w:rsidRPr="002C459E">
              <w:t>Intro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D2A6A68" w14:textId="77777777" w:rsidR="000977AE" w:rsidRPr="002C459E" w:rsidRDefault="000977AE" w:rsidP="000977AE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F40F092" w14:textId="77777777" w:rsidR="000977AE" w:rsidRPr="002C459E" w:rsidRDefault="000977AE" w:rsidP="000977AE">
            <w:pPr>
              <w:pStyle w:val="ISOComments"/>
            </w:pPr>
            <w:r w:rsidRPr="002C459E">
              <w:t>Section 5.1.7 (Operation UoF mapping) has no introductory paragraph describing which external standards define parts of the mapping, unlike all other UoF sections.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2959F43F" w14:textId="77777777" w:rsidR="000977AE" w:rsidRPr="002C459E" w:rsidRDefault="000977AE" w:rsidP="000977AE">
            <w:pPr>
              <w:pStyle w:val="ISOChange"/>
            </w:pPr>
            <w:r w:rsidRPr="002C459E">
              <w:t>Add introductory paragraph consistent with sections 5.1.2–5.1.6.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AFBDB3E" w14:textId="4AEFFD6D" w:rsidR="000977AE" w:rsidRPr="002C459E" w:rsidRDefault="00DE0E68" w:rsidP="00E35FDF">
            <w:r>
              <w:t>RESOLVED (ED)</w:t>
            </w:r>
            <w:r w:rsidR="00E35FDF">
              <w:t xml:space="preserve"> - Adopted proposed solution</w:t>
            </w:r>
          </w:p>
        </w:tc>
      </w:tr>
      <w:tr w:rsidR="000977AE" w:rsidRPr="002C459E" w14:paraId="0BF7852A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1C5EE1EA" w14:textId="53FC8620" w:rsidR="000977AE" w:rsidRPr="002C459E" w:rsidRDefault="000977AE" w:rsidP="000977AE">
            <w:pPr>
              <w:pStyle w:val="ISOMB"/>
            </w:pPr>
            <w:r w:rsidRPr="002C459E">
              <w:t>US-36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F0D8693" w14:textId="33944D79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4F0BAED" w14:textId="77777777" w:rsidR="000977AE" w:rsidRPr="002C459E" w:rsidRDefault="000977AE" w:rsidP="000977AE">
            <w:pPr>
              <w:pStyle w:val="ISOClause"/>
            </w:pPr>
            <w:r w:rsidRPr="002C459E">
              <w:t>5.1.9.2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23FE3F2" w14:textId="77777777" w:rsidR="000977AE" w:rsidRPr="002C459E" w:rsidRDefault="000977AE" w:rsidP="000977AE">
            <w:pPr>
              <w:pStyle w:val="ISOParagraph"/>
            </w:pPr>
            <w:r w:rsidRPr="002C459E">
              <w:t>Markup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818B08D" w14:textId="77777777" w:rsidR="000977AE" w:rsidRPr="002C459E" w:rsidRDefault="000977AE" w:rsidP="000977AE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639F1CD" w14:textId="77777777" w:rsidR="000977AE" w:rsidRPr="002C459E" w:rsidRDefault="000977AE" w:rsidP="000977AE">
            <w:pPr>
              <w:pStyle w:val="ISOComments"/>
            </w:pPr>
            <w:r w:rsidRPr="002C459E">
              <w:t>Navigation DIV block for air_strategy is duplicated.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27FE4AD9" w14:textId="77777777" w:rsidR="000977AE" w:rsidRPr="002C459E" w:rsidRDefault="000977AE" w:rsidP="000977AE">
            <w:pPr>
              <w:pStyle w:val="ISOChange"/>
            </w:pPr>
            <w:r w:rsidRPr="002C459E">
              <w:t>Remove the duplicate DIV block.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618A2698" w14:textId="126F40C6" w:rsidR="000977AE" w:rsidRPr="002C459E" w:rsidRDefault="00DE0E68" w:rsidP="00E35FDF">
            <w:r>
              <w:t>RESOLVED (ED)</w:t>
            </w:r>
            <w:r w:rsidR="00E35FDF">
              <w:t xml:space="preserve"> - Adopted proposed solution</w:t>
            </w:r>
          </w:p>
        </w:tc>
      </w:tr>
      <w:tr w:rsidR="000977AE" w:rsidRPr="002C459E" w14:paraId="2E12F41B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0CAA8EE2" w14:textId="3D129D62" w:rsidR="000977AE" w:rsidRPr="002C459E" w:rsidRDefault="000977AE" w:rsidP="000977AE">
            <w:pPr>
              <w:pStyle w:val="ISOMB"/>
            </w:pPr>
            <w:r w:rsidRPr="002C459E">
              <w:t>US-37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06381945" w14:textId="5B6CE941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12E2324" w14:textId="77777777" w:rsidR="000977AE" w:rsidRPr="002C459E" w:rsidRDefault="000977AE" w:rsidP="000977AE">
            <w:pPr>
              <w:pStyle w:val="ISOClause"/>
            </w:pPr>
            <w:r w:rsidRPr="002C459E">
              <w:t>5.1.9.11.1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206E2F6" w14:textId="77777777" w:rsidR="000977AE" w:rsidRPr="002C459E" w:rsidRDefault="000977AE" w:rsidP="000977AE">
            <w:pPr>
              <w:pStyle w:val="ISOParagraph"/>
            </w:pPr>
            <w:r w:rsidRPr="002C459E">
              <w:t>Table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6D3DCAC3" w14:textId="77777777" w:rsidR="000977AE" w:rsidRPr="002C459E" w:rsidRDefault="000977AE" w:rsidP="000977AE">
            <w:pPr>
              <w:pStyle w:val="ISOCommType"/>
            </w:pPr>
            <w:r w:rsidRPr="002C459E"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6987B0B" w14:textId="77777777" w:rsidR="000977AE" w:rsidRPr="002C459E" w:rsidRDefault="000977AE" w:rsidP="000977AE">
            <w:pPr>
              <w:pStyle w:val="ISOComments"/>
            </w:pPr>
            <w:r w:rsidRPr="002C459E">
              <w:t>Mapping table for boring_operation spindle_stop_at_bottom has same malformed structure — 'AIM element:' row missing.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2B55DE4" w14:textId="77777777" w:rsidR="000977AE" w:rsidRPr="002C459E" w:rsidRDefault="000977AE" w:rsidP="000977AE">
            <w:pPr>
              <w:pStyle w:val="ISOChange"/>
            </w:pPr>
            <w:r w:rsidRPr="002C459E">
              <w:t>Add the missing 'AIM element:' row.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12DFC847" w14:textId="2167911B" w:rsidR="000977AE" w:rsidRPr="002C459E" w:rsidRDefault="00DE0E68" w:rsidP="00E35FDF">
            <w:r>
              <w:t>RESOLVED (ED)</w:t>
            </w:r>
            <w:r w:rsidR="00E35FDF">
              <w:t xml:space="preserve"> - Adopted proposed solution</w:t>
            </w:r>
          </w:p>
        </w:tc>
      </w:tr>
      <w:tr w:rsidR="000977AE" w:rsidRPr="002C459E" w14:paraId="5EBEEEAE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82B7F02" w14:textId="281CD0D9" w:rsidR="000977AE" w:rsidRPr="002C459E" w:rsidRDefault="000977AE" w:rsidP="000977AE">
            <w:pPr>
              <w:pStyle w:val="ISOMB"/>
            </w:pPr>
            <w:r w:rsidRPr="002C459E">
              <w:t>US-38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7B44958" w14:textId="7C3D5BB2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A6E71BC" w14:textId="77777777" w:rsidR="000977AE" w:rsidRPr="002C459E" w:rsidRDefault="000977AE" w:rsidP="000977AE">
            <w:pPr>
              <w:pStyle w:val="ISOClause"/>
            </w:pPr>
            <w:r w:rsidRPr="002C459E">
              <w:t>5.1.9.38.1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A0E1F0E" w14:textId="77777777" w:rsidR="000977AE" w:rsidRPr="002C459E" w:rsidRDefault="000977AE" w:rsidP="000977AE">
            <w:pPr>
              <w:pStyle w:val="ISOParagraph"/>
            </w:pPr>
            <w:r w:rsidRPr="002C459E">
              <w:t>Table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5ACA02D3" w14:textId="77777777" w:rsidR="000977AE" w:rsidRPr="002C459E" w:rsidRDefault="000977AE" w:rsidP="000977AE">
            <w:pPr>
              <w:pStyle w:val="ISOCommType"/>
            </w:pPr>
            <w:r w:rsidRPr="002C459E"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12DB2EF9" w14:textId="77777777" w:rsidR="000977AE" w:rsidRPr="002C459E" w:rsidRDefault="000977AE" w:rsidP="000977AE">
            <w:pPr>
              <w:pStyle w:val="ISOComments"/>
            </w:pPr>
            <w:r w:rsidRPr="002C459E">
              <w:t>Mapping table for milling_machine_functions coolant — 'AIM element:' row missing.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7DA5C385" w14:textId="77777777" w:rsidR="000977AE" w:rsidRPr="002C459E" w:rsidRDefault="000977AE" w:rsidP="000977AE">
            <w:pPr>
              <w:pStyle w:val="ISOChange"/>
            </w:pPr>
            <w:r w:rsidRPr="002C459E">
              <w:t>Add the missing 'AIM element:' row.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B4AC6F1" w14:textId="5143005F" w:rsidR="000977AE" w:rsidRPr="002C459E" w:rsidRDefault="00DE0E68" w:rsidP="00E35FDF">
            <w:r>
              <w:t>RESOLVED (ED)</w:t>
            </w:r>
            <w:r w:rsidR="00E35FDF">
              <w:t xml:space="preserve"> - Adopted proposed solution</w:t>
            </w:r>
          </w:p>
        </w:tc>
      </w:tr>
      <w:tr w:rsidR="000977AE" w:rsidRPr="002C459E" w14:paraId="524AD875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5DD76EF6" w14:textId="66757D7A" w:rsidR="000977AE" w:rsidRPr="002C459E" w:rsidRDefault="000977AE" w:rsidP="000977AE">
            <w:pPr>
              <w:pStyle w:val="ISOMB"/>
            </w:pPr>
            <w:r w:rsidRPr="002C459E">
              <w:t>US-39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CC8C6D5" w14:textId="58F3A9E2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D80AFB3" w14:textId="77777777" w:rsidR="000977AE" w:rsidRPr="002C459E" w:rsidRDefault="000977AE" w:rsidP="000977AE">
            <w:pPr>
              <w:pStyle w:val="ISOClause"/>
            </w:pPr>
            <w:r w:rsidRPr="002C459E">
              <w:t>5.1.9.38.3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CE12318" w14:textId="77777777" w:rsidR="000977AE" w:rsidRPr="002C459E" w:rsidRDefault="000977AE" w:rsidP="000977AE">
            <w:pPr>
              <w:pStyle w:val="ISOParagraph"/>
            </w:pPr>
            <w:r w:rsidRPr="002C459E">
              <w:t>Table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40C2AFC" w14:textId="77777777" w:rsidR="000977AE" w:rsidRPr="002C459E" w:rsidRDefault="000977AE" w:rsidP="000977AE">
            <w:pPr>
              <w:pStyle w:val="ISOCommType"/>
            </w:pPr>
            <w:r w:rsidRPr="002C459E"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01D9C22B" w14:textId="77777777" w:rsidR="000977AE" w:rsidRPr="002C459E" w:rsidRDefault="000977AE" w:rsidP="000977AE">
            <w:pPr>
              <w:pStyle w:val="ISOComments"/>
            </w:pPr>
            <w:r w:rsidRPr="002C459E">
              <w:t>Mapping table for milling_machine_functions mist — 'AIM element:' row missing.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19FA9D14" w14:textId="77777777" w:rsidR="000977AE" w:rsidRPr="002C459E" w:rsidRDefault="000977AE" w:rsidP="000977AE">
            <w:pPr>
              <w:pStyle w:val="ISOChange"/>
            </w:pPr>
            <w:r w:rsidRPr="002C459E">
              <w:t>Add the missing 'AIM element:' row.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E68B740" w14:textId="417F21F3" w:rsidR="000977AE" w:rsidRPr="002C459E" w:rsidRDefault="00DE0E68" w:rsidP="00E35FDF">
            <w:r>
              <w:t>RESOLVED (ED)</w:t>
            </w:r>
            <w:r w:rsidR="00E35FDF">
              <w:t xml:space="preserve"> - Adopted proposed solution</w:t>
            </w:r>
          </w:p>
        </w:tc>
      </w:tr>
      <w:tr w:rsidR="000977AE" w:rsidRPr="002C459E" w14:paraId="06962921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424C37E" w14:textId="02D16FE4" w:rsidR="000977AE" w:rsidRPr="005843BB" w:rsidRDefault="000977AE" w:rsidP="000977AE">
            <w:pPr>
              <w:pStyle w:val="ISOMB"/>
            </w:pPr>
            <w:r w:rsidRPr="005843BB">
              <w:t>US-40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16C8042" w14:textId="34733C42" w:rsidR="000977AE" w:rsidRPr="005843BB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A812265" w14:textId="77777777" w:rsidR="000977AE" w:rsidRPr="005843BB" w:rsidRDefault="000977AE" w:rsidP="000977AE">
            <w:pPr>
              <w:pStyle w:val="ISOClause"/>
            </w:pPr>
            <w:r w:rsidRPr="005843BB">
              <w:t>6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7113BEF" w14:textId="77777777" w:rsidR="000977AE" w:rsidRPr="005843BB" w:rsidRDefault="000977AE" w:rsidP="000977AE">
            <w:pPr>
              <w:pStyle w:val="ISOParagraph"/>
            </w:pPr>
            <w:r w:rsidRPr="005843BB">
              <w:t>Para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B34FEFE" w14:textId="77777777" w:rsidR="000977AE" w:rsidRPr="005843BB" w:rsidRDefault="000977AE" w:rsidP="000977AE">
            <w:pPr>
              <w:pStyle w:val="ISOCommType"/>
            </w:pPr>
            <w:r w:rsidRPr="005843BB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2B270E79" w14:textId="77777777" w:rsidR="000977AE" w:rsidRPr="005843BB" w:rsidRDefault="000977AE" w:rsidP="000977AE">
            <w:pPr>
              <w:pStyle w:val="ISOComments"/>
            </w:pPr>
            <w:r w:rsidRPr="005843BB">
              <w:t>Spelling error: 'preceeding' should be 'preceding'.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1462F447" w14:textId="77777777" w:rsidR="000977AE" w:rsidRPr="005843BB" w:rsidRDefault="000977AE" w:rsidP="000977AE">
            <w:pPr>
              <w:pStyle w:val="ISOChange"/>
            </w:pPr>
            <w:r w:rsidRPr="005843BB">
              <w:t>Change 'preceeding' to 'preceding'.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34203BD" w14:textId="31D2BDDE" w:rsidR="000977AE" w:rsidRPr="005843BB" w:rsidRDefault="00DE0E68" w:rsidP="00E35FDF">
            <w:r>
              <w:t>RESOLVED (ED)</w:t>
            </w:r>
            <w:r w:rsidR="00E35FDF">
              <w:t xml:space="preserve"> - </w:t>
            </w:r>
            <w:r w:rsidR="000977AE" w:rsidRPr="005843BB">
              <w:t>changed 'preceeding' to 'preceding' in Clause 6.</w:t>
            </w:r>
          </w:p>
        </w:tc>
      </w:tr>
      <w:tr w:rsidR="000977AE" w:rsidRPr="002C459E" w14:paraId="5C78FA33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9B484B2" w14:textId="375A339A" w:rsidR="000977AE" w:rsidRPr="005843BB" w:rsidRDefault="000977AE" w:rsidP="000977AE">
            <w:pPr>
              <w:pStyle w:val="ISOMB"/>
            </w:pPr>
            <w:r w:rsidRPr="005843BB">
              <w:t>US-41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D5372DD" w14:textId="43DB90C9" w:rsidR="000977AE" w:rsidRPr="005843BB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56A45B9" w14:textId="77777777" w:rsidR="000977AE" w:rsidRPr="005843BB" w:rsidRDefault="000977AE" w:rsidP="000977AE">
            <w:pPr>
              <w:pStyle w:val="ISOClause"/>
            </w:pPr>
            <w:r w:rsidRPr="005843BB">
              <w:t>6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901C851" w14:textId="5A4B913C" w:rsidR="000977AE" w:rsidRPr="005843BB" w:rsidRDefault="000977AE" w:rsidP="000977AE">
            <w:pPr>
              <w:pStyle w:val="ISOParagraph"/>
            </w:pPr>
            <w:r w:rsidRPr="005843BB">
              <w:t>General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46E7384" w14:textId="77777777" w:rsidR="000977AE" w:rsidRPr="005843BB" w:rsidRDefault="000977AE" w:rsidP="000977AE">
            <w:pPr>
              <w:pStyle w:val="ISOCommType"/>
            </w:pPr>
            <w:r w:rsidRPr="005843BB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C52493F" w14:textId="77777777" w:rsidR="000977AE" w:rsidRPr="005843BB" w:rsidRDefault="000977AE" w:rsidP="000977AE">
            <w:pPr>
              <w:pStyle w:val="ISOComments"/>
            </w:pPr>
            <w:r w:rsidRPr="005843BB">
              <w:t>Broken word from typesetting: 'sup-ported' — erroneous hyphenation artifact.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BD0DBDD" w14:textId="77777777" w:rsidR="000977AE" w:rsidRPr="005843BB" w:rsidRDefault="000977AE" w:rsidP="000977AE">
            <w:pPr>
              <w:pStyle w:val="ISOChange"/>
            </w:pPr>
            <w:r w:rsidRPr="005843BB">
              <w:t>Change 'sup-ported' to 'supported'.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68F8F4A" w14:textId="079677A4" w:rsidR="000977AE" w:rsidRPr="005843BB" w:rsidRDefault="00DE0E68" w:rsidP="00E35FDF">
            <w:r>
              <w:t>RESOLVED (ED)</w:t>
            </w:r>
            <w:r w:rsidR="00E35FDF">
              <w:t xml:space="preserve"> - </w:t>
            </w:r>
            <w:r w:rsidR="000977AE" w:rsidRPr="005843BB">
              <w:t>changed 'sup-ported' to 'supported' in Clause 6.</w:t>
            </w:r>
          </w:p>
        </w:tc>
      </w:tr>
      <w:tr w:rsidR="000977AE" w:rsidRPr="002C459E" w14:paraId="66A1FCA1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8235B15" w14:textId="2850A935" w:rsidR="000977AE" w:rsidRPr="002C459E" w:rsidRDefault="000977AE" w:rsidP="000977AE">
            <w:pPr>
              <w:pStyle w:val="ISOMB"/>
            </w:pPr>
            <w:r w:rsidRPr="002C459E">
              <w:t>US-42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F6A0553" w14:textId="594E3C92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15B330B" w14:textId="77777777" w:rsidR="000977AE" w:rsidRPr="002C459E" w:rsidRDefault="000977AE" w:rsidP="000977AE">
            <w:pPr>
              <w:pStyle w:val="ISOClause"/>
            </w:pPr>
            <w:r w:rsidRPr="002C459E">
              <w:t>6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2C20A6F" w14:textId="6037A490" w:rsidR="000977AE" w:rsidRPr="002C459E" w:rsidRDefault="000977AE" w:rsidP="000977AE">
            <w:pPr>
              <w:pStyle w:val="ISOParagraph"/>
            </w:pPr>
            <w:r w:rsidRPr="002C459E">
              <w:t>General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59170B35" w14:textId="77777777" w:rsidR="000977AE" w:rsidRPr="002C459E" w:rsidRDefault="000977AE" w:rsidP="000977AE">
            <w:pPr>
              <w:pStyle w:val="ISOCommType"/>
            </w:pPr>
            <w:r w:rsidRPr="002C459E"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415C3A6" w14:textId="77777777" w:rsidR="000977AE" w:rsidRPr="002C459E" w:rsidRDefault="000977AE" w:rsidP="000977AE">
            <w:pPr>
              <w:pStyle w:val="ISOComments"/>
            </w:pPr>
            <w:r w:rsidRPr="002C459E">
              <w:t>Text references 'Table 15' but the table in the HTML is captioned 'Table 1 — Conformance class elements'. Numbering must be reconciled.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1FF9784" w14:textId="77777777" w:rsidR="000977AE" w:rsidRPr="002C459E" w:rsidRDefault="000977AE" w:rsidP="000977AE">
            <w:pPr>
              <w:pStyle w:val="ISOChange"/>
            </w:pPr>
            <w:r w:rsidRPr="002C459E">
              <w:t>Correct the table reference number.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5645F1F" w14:textId="554D174F" w:rsidR="000977AE" w:rsidRPr="002C459E" w:rsidRDefault="00DE0E68" w:rsidP="00E35FDF">
            <w:r>
              <w:t>RESOLVED (ED)</w:t>
            </w:r>
            <w:r w:rsidR="00DA2C38">
              <w:t xml:space="preserve"> - </w:t>
            </w:r>
            <w:r w:rsidR="00EF411F">
              <w:t>Added hot link to all table references so that renum.pl will update them like the figure refs.</w:t>
            </w:r>
          </w:p>
        </w:tc>
      </w:tr>
      <w:tr w:rsidR="000977AE" w:rsidRPr="002C459E" w14:paraId="47F77BAF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F659A8E" w14:textId="13A379A0" w:rsidR="000977AE" w:rsidRPr="005843BB" w:rsidRDefault="000977AE" w:rsidP="000977AE">
            <w:pPr>
              <w:pStyle w:val="ISOMB"/>
            </w:pPr>
            <w:r w:rsidRPr="005843BB">
              <w:lastRenderedPageBreak/>
              <w:t>US-43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7E73345" w14:textId="297686CE" w:rsidR="000977AE" w:rsidRPr="005843BB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BA6B74E" w14:textId="77777777" w:rsidR="000977AE" w:rsidRPr="005843BB" w:rsidRDefault="000977AE" w:rsidP="000977AE">
            <w:pPr>
              <w:pStyle w:val="ISOClause"/>
            </w:pPr>
            <w:r w:rsidRPr="005843BB">
              <w:t>6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5D311FC" w14:textId="77777777" w:rsidR="000977AE" w:rsidRPr="005843BB" w:rsidRDefault="000977AE" w:rsidP="000977AE">
            <w:pPr>
              <w:pStyle w:val="ISOParagraph"/>
            </w:pPr>
            <w:r w:rsidRPr="005843BB">
              <w:t>Multiple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D65EB0E" w14:textId="77777777" w:rsidR="000977AE" w:rsidRPr="005843BB" w:rsidRDefault="000977AE" w:rsidP="000977AE">
            <w:pPr>
              <w:pStyle w:val="ISOCommType"/>
            </w:pPr>
            <w:r w:rsidRPr="005843BB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09F75154" w14:textId="77777777" w:rsidR="000977AE" w:rsidRPr="005843BB" w:rsidRDefault="000977AE" w:rsidP="000977AE">
            <w:pPr>
              <w:pStyle w:val="ISOComments"/>
            </w:pPr>
            <w:r w:rsidRPr="005843BB">
              <w:t>Inconsistent abbreviation: 'UoF' (lowercase o) mixed with 'UOF' (all uppercase) throughout the clause.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6FF7C3CD" w14:textId="77777777" w:rsidR="000977AE" w:rsidRPr="005843BB" w:rsidRDefault="000977AE" w:rsidP="000977AE">
            <w:pPr>
              <w:pStyle w:val="ISOChange"/>
            </w:pPr>
            <w:r w:rsidRPr="005843BB">
              <w:t>Standardize to 'UoF' (Unit of Functionality) throughout.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F1F89D5" w14:textId="28AD4AF7" w:rsidR="000977AE" w:rsidRPr="005843BB" w:rsidRDefault="00DE0E68" w:rsidP="00E35FDF">
            <w:r>
              <w:t>RESOLVED (ED)</w:t>
            </w:r>
            <w:r w:rsidR="00E35FDF">
              <w:t xml:space="preserve"> - </w:t>
            </w:r>
            <w:r w:rsidR="000977AE" w:rsidRPr="005843BB">
              <w:t>standardized 'UOF'/'UOFs' to 'UoF'/'UoFs' in Clause 6.</w:t>
            </w:r>
          </w:p>
        </w:tc>
      </w:tr>
      <w:tr w:rsidR="000977AE" w:rsidRPr="002C459E" w14:paraId="306C563E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7C50B11A" w14:textId="5BEA6854" w:rsidR="000977AE" w:rsidRPr="005843BB" w:rsidRDefault="000977AE" w:rsidP="000977AE">
            <w:pPr>
              <w:pStyle w:val="ISOMB"/>
            </w:pPr>
            <w:r w:rsidRPr="005843BB">
              <w:t>US-44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EA72C0E" w14:textId="431E578A" w:rsidR="000977AE" w:rsidRPr="005843BB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E51E76F" w14:textId="77777777" w:rsidR="000977AE" w:rsidRPr="005843BB" w:rsidRDefault="000977AE" w:rsidP="000977AE">
            <w:pPr>
              <w:pStyle w:val="ISOClause"/>
            </w:pPr>
            <w:r w:rsidRPr="005843BB">
              <w:t>Annex A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72858B4" w14:textId="77777777" w:rsidR="000977AE" w:rsidRPr="005843BB" w:rsidRDefault="000977AE" w:rsidP="000977AE">
            <w:pPr>
              <w:pStyle w:val="ISOParagraph"/>
            </w:pPr>
            <w:r w:rsidRPr="005843BB">
              <w:t>Line 20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1DFC0E5" w14:textId="77777777" w:rsidR="000977AE" w:rsidRPr="005843BB" w:rsidRDefault="000977AE" w:rsidP="000977AE">
            <w:pPr>
              <w:pStyle w:val="ISOCommType"/>
            </w:pPr>
            <w:r w:rsidRPr="005843BB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FF7B9F3" w14:textId="77777777" w:rsidR="000977AE" w:rsidRPr="005843BB" w:rsidRDefault="000977AE" w:rsidP="000977AE">
            <w:pPr>
              <w:pStyle w:val="ISOComments"/>
            </w:pPr>
            <w:r w:rsidRPr="005843BB">
              <w:t>Spelling error in EXPRESS comment: 'superceeds' should be 'supersedes'.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DA5984A" w14:textId="77777777" w:rsidR="000977AE" w:rsidRPr="005843BB" w:rsidRDefault="000977AE" w:rsidP="000977AE">
            <w:pPr>
              <w:pStyle w:val="ISOChange"/>
            </w:pPr>
            <w:r w:rsidRPr="005843BB">
              <w:t>Change 'superceeds' to 'supersedes'.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7318B27" w14:textId="737DD23C" w:rsidR="000977AE" w:rsidRPr="005843BB" w:rsidRDefault="00DE0E68" w:rsidP="00E35FDF">
            <w:r>
              <w:t>RESOLVED (ED)</w:t>
            </w:r>
            <w:r w:rsidR="00E35FDF">
              <w:t xml:space="preserve"> - </w:t>
            </w:r>
            <w:r w:rsidR="000977AE" w:rsidRPr="005843BB">
              <w:t>changed 'superceeds' to 'supersedes' in Annex A (Nxxx left for separate comment).</w:t>
            </w:r>
          </w:p>
          <w:p w14:paraId="34D026C6" w14:textId="7F75B0B7" w:rsidR="000977AE" w:rsidRPr="005843BB" w:rsidRDefault="000977AE" w:rsidP="00E35FDF">
            <w:r w:rsidRPr="005843BB">
              <w:t>Also updated in attached AIM/ARM express files</w:t>
            </w:r>
          </w:p>
        </w:tc>
      </w:tr>
      <w:tr w:rsidR="000977AE" w:rsidRPr="002C459E" w14:paraId="1198DFC3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73559F8" w14:textId="14322452" w:rsidR="000977AE" w:rsidRPr="002C459E" w:rsidRDefault="000977AE" w:rsidP="000977AE">
            <w:pPr>
              <w:pStyle w:val="ISOMB"/>
            </w:pPr>
            <w:r w:rsidRPr="002C459E">
              <w:t>US-45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4C969F1" w14:textId="7E1126A4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DF21D24" w14:textId="77777777" w:rsidR="000977AE" w:rsidRPr="002C459E" w:rsidRDefault="000977AE" w:rsidP="000977AE">
            <w:pPr>
              <w:pStyle w:val="ISOClause"/>
            </w:pPr>
            <w:r w:rsidRPr="002C459E">
              <w:t>Annex A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C54B8B4" w14:textId="77777777" w:rsidR="000977AE" w:rsidRPr="002C459E" w:rsidRDefault="000977AE" w:rsidP="000977AE">
            <w:pPr>
              <w:pStyle w:val="ISOParagraph"/>
            </w:pPr>
            <w:r w:rsidRPr="002C459E">
              <w:t>Line 20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93ECE4D" w14:textId="77777777" w:rsidR="000977AE" w:rsidRPr="002C459E" w:rsidRDefault="000977AE" w:rsidP="000977AE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97D0BA8" w14:textId="71536AA1" w:rsidR="000977AE" w:rsidRPr="002C459E" w:rsidRDefault="000977AE" w:rsidP="000977AE">
            <w:pPr>
              <w:pStyle w:val="ISOComments"/>
            </w:pPr>
            <w:r w:rsidRPr="002C459E">
              <w:t>Un</w:t>
            </w:r>
            <w:r w:rsidR="00DE0E68">
              <w:t>RESOLVED (ed)</w:t>
            </w:r>
            <w:r w:rsidRPr="002C459E">
              <w:t xml:space="preserve"> document number placeholder: 'WG15Nxxx' — should contain actual N-number.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D3501E6" w14:textId="77777777" w:rsidR="000977AE" w:rsidRPr="002C459E" w:rsidRDefault="000977AE" w:rsidP="000977AE">
            <w:pPr>
              <w:pStyle w:val="ISOChange"/>
            </w:pPr>
            <w:r w:rsidRPr="002C459E">
              <w:t>Replace 'Nxxx' with the actual WG15 document number.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596B489" w14:textId="72B4BBF1" w:rsidR="000977AE" w:rsidRPr="002C459E" w:rsidRDefault="00587C39" w:rsidP="00E35FDF">
            <w:r>
              <w:t xml:space="preserve">RESOLVED (ED) - </w:t>
            </w:r>
            <w:r w:rsidRPr="005843BB">
              <w:t xml:space="preserve">changed </w:t>
            </w:r>
            <w:r>
              <w:t xml:space="preserve">to </w:t>
            </w:r>
            <w:r w:rsidR="00631AD8">
              <w:t xml:space="preserve"> </w:t>
            </w:r>
            <w:r w:rsidR="00631AD8" w:rsidRPr="00631AD8">
              <w:t>WG15N349</w:t>
            </w:r>
          </w:p>
        </w:tc>
      </w:tr>
      <w:tr w:rsidR="000977AE" w:rsidRPr="002C459E" w14:paraId="28F2078D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0CCF636" w14:textId="791CCB30" w:rsidR="000977AE" w:rsidRPr="005843BB" w:rsidRDefault="000977AE" w:rsidP="000977AE">
            <w:pPr>
              <w:pStyle w:val="ISOMB"/>
            </w:pPr>
            <w:r w:rsidRPr="005843BB">
              <w:t>US-46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420E3C33" w14:textId="730455CA" w:rsidR="000977AE" w:rsidRPr="005843BB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7284E6A" w14:textId="77777777" w:rsidR="000977AE" w:rsidRPr="005843BB" w:rsidRDefault="000977AE" w:rsidP="000977AE">
            <w:pPr>
              <w:pStyle w:val="ISOClause"/>
            </w:pPr>
            <w:r w:rsidRPr="005843BB">
              <w:t>Annex D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05502D7" w14:textId="77777777" w:rsidR="000977AE" w:rsidRPr="005843BB" w:rsidRDefault="000977AE" w:rsidP="000977AE">
            <w:pPr>
              <w:pStyle w:val="ISOParagraph"/>
            </w:pPr>
            <w:r w:rsidRPr="005843BB">
              <w:t>Para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85AACC5" w14:textId="77777777" w:rsidR="000977AE" w:rsidRPr="005843BB" w:rsidRDefault="000977AE" w:rsidP="000977AE">
            <w:pPr>
              <w:pStyle w:val="ISOCommType"/>
            </w:pPr>
            <w:r w:rsidRPr="005843BB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9A30A63" w14:textId="77777777" w:rsidR="000977AE" w:rsidRPr="005843BB" w:rsidRDefault="000977AE" w:rsidP="000977AE">
            <w:pPr>
              <w:pStyle w:val="ISOComments"/>
            </w:pPr>
            <w:r w:rsidRPr="005843BB">
              <w:t>Spelling error: 'preceeding' should be 'preceding'.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0ED24585" w14:textId="77777777" w:rsidR="000977AE" w:rsidRPr="005843BB" w:rsidRDefault="000977AE" w:rsidP="000977AE">
            <w:pPr>
              <w:pStyle w:val="ISOChange"/>
            </w:pPr>
            <w:r w:rsidRPr="005843BB">
              <w:t>Change 'preceeding' to 'preceding'.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3C1B2B8" w14:textId="1ED9A0D9" w:rsidR="000977AE" w:rsidRPr="005843BB" w:rsidRDefault="00DE0E68" w:rsidP="00E35FDF">
            <w:r>
              <w:t>RESOLVED (ED)</w:t>
            </w:r>
            <w:r w:rsidR="00E35FDF">
              <w:t xml:space="preserve"> - </w:t>
            </w:r>
            <w:r w:rsidR="000977AE" w:rsidRPr="005843BB">
              <w:t>changed 'preceeding' to 'preceding' in Annex D.</w:t>
            </w:r>
          </w:p>
        </w:tc>
      </w:tr>
      <w:tr w:rsidR="000977AE" w:rsidRPr="002C459E" w14:paraId="1226B7D6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818635E" w14:textId="30A7F063" w:rsidR="000977AE" w:rsidRPr="005843BB" w:rsidRDefault="000977AE" w:rsidP="000977AE">
            <w:pPr>
              <w:pStyle w:val="ISOMB"/>
            </w:pPr>
            <w:r w:rsidRPr="005843BB">
              <w:t>US-47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0AA9015E" w14:textId="085C1C19" w:rsidR="000977AE" w:rsidRPr="005843BB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0A61C10" w14:textId="77777777" w:rsidR="000977AE" w:rsidRPr="005843BB" w:rsidRDefault="000977AE" w:rsidP="000977AE">
            <w:pPr>
              <w:pStyle w:val="ISOClause"/>
            </w:pPr>
            <w:r w:rsidRPr="005843BB">
              <w:t>Annex D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F8F4C08" w14:textId="77777777" w:rsidR="000977AE" w:rsidRPr="005843BB" w:rsidRDefault="000977AE" w:rsidP="000977AE">
            <w:pPr>
              <w:pStyle w:val="ISOParagraph"/>
            </w:pPr>
            <w:r w:rsidRPr="005843BB">
              <w:t>Heading vs body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764ADEA" w14:textId="77777777" w:rsidR="000977AE" w:rsidRPr="005843BB" w:rsidRDefault="000977AE" w:rsidP="000977AE">
            <w:pPr>
              <w:pStyle w:val="ISOCommType"/>
            </w:pPr>
            <w:r w:rsidRPr="005843BB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C70D022" w14:textId="77777777" w:rsidR="000977AE" w:rsidRPr="005843BB" w:rsidRDefault="000977AE" w:rsidP="000977AE">
            <w:pPr>
              <w:pStyle w:val="ISOComments"/>
            </w:pPr>
            <w:r w:rsidRPr="005843BB">
              <w:t>Heading says 'Protocol Implementation Conformance Statement (PICS)' but body text says 'Protocol Information and Conformance Statement (PICS)'. These must match.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0EED984C" w14:textId="77777777" w:rsidR="000977AE" w:rsidRPr="005843BB" w:rsidRDefault="000977AE" w:rsidP="000977AE">
            <w:pPr>
              <w:pStyle w:val="ISOChange"/>
            </w:pPr>
            <w:r w:rsidRPr="005843BB">
              <w:t>Change body text to 'Protocol Implementation Conformance Statement' to match heading.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4BF85D79" w14:textId="76CBA9BC" w:rsidR="000977AE" w:rsidRPr="005843BB" w:rsidRDefault="00DE0E68" w:rsidP="00E35FDF">
            <w:r>
              <w:t>RESOLVED (ED)</w:t>
            </w:r>
            <w:r w:rsidR="00E35FDF">
              <w:t xml:space="preserve"> - </w:t>
            </w:r>
            <w:r w:rsidR="000977AE" w:rsidRPr="005843BB">
              <w:t>body changed to 'Protocol Implementation Conformance Statement' to match heading (Annex D).</w:t>
            </w:r>
          </w:p>
        </w:tc>
      </w:tr>
      <w:tr w:rsidR="000977AE" w:rsidRPr="002C459E" w14:paraId="04722C71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72674E27" w14:textId="0BAFDEEA" w:rsidR="000977AE" w:rsidRPr="002C459E" w:rsidRDefault="000977AE" w:rsidP="000977AE">
            <w:pPr>
              <w:pStyle w:val="ISOMB"/>
            </w:pPr>
            <w:r w:rsidRPr="002C459E">
              <w:t>US-48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002E1DF7" w14:textId="50AEAC58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4404083" w14:textId="77777777" w:rsidR="000977AE" w:rsidRPr="002C459E" w:rsidRDefault="000977AE" w:rsidP="000977AE">
            <w:pPr>
              <w:pStyle w:val="ISOClause"/>
            </w:pPr>
            <w:r w:rsidRPr="002C459E">
              <w:t>Annex E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FF78269" w14:textId="77777777" w:rsidR="000977AE" w:rsidRPr="002C459E" w:rsidRDefault="000977AE" w:rsidP="000977AE">
            <w:pPr>
              <w:pStyle w:val="ISOParagraph"/>
            </w:pPr>
            <w:r w:rsidRPr="002C459E">
              <w:t>E.2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552CD6C" w14:textId="77777777" w:rsidR="000977AE" w:rsidRPr="002C459E" w:rsidRDefault="000977AE" w:rsidP="000977AE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149F82A3" w14:textId="77777777" w:rsidR="000977AE" w:rsidRPr="002C459E" w:rsidRDefault="000977AE" w:rsidP="000977AE">
            <w:pPr>
              <w:pStyle w:val="ISOComments"/>
            </w:pPr>
            <w:r w:rsidRPr="002C459E">
              <w:t>Text reads 'assigned to the model-based-integrated-manufacturing-schema schema' — redundant 'schema'. Also inconsistency between hyphenated OID form and underscored EXPRESS name not clarified.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66373A4" w14:textId="77777777" w:rsidR="000977AE" w:rsidRPr="002C459E" w:rsidRDefault="000977AE" w:rsidP="000977AE">
            <w:pPr>
              <w:pStyle w:val="ISOChange"/>
            </w:pPr>
            <w:r w:rsidRPr="002C459E">
              <w:t>Remove redundant 'schema' or clarify that the hyphenated form is OID notation.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0583EE8" w14:textId="4F6080A0" w:rsidR="000977AE" w:rsidRPr="002C459E" w:rsidRDefault="00DE0E68" w:rsidP="00E35FDF">
            <w:r>
              <w:t>RESOLVED (ED)</w:t>
            </w:r>
            <w:r w:rsidR="00DA2C38">
              <w:t xml:space="preserve"> - </w:t>
            </w:r>
            <w:r w:rsidR="0068341F">
              <w:t>Removed redundant</w:t>
            </w:r>
          </w:p>
        </w:tc>
      </w:tr>
      <w:tr w:rsidR="000977AE" w:rsidRPr="002C459E" w14:paraId="304F1729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B1F9CBB" w14:textId="739A686A" w:rsidR="000977AE" w:rsidRPr="002C459E" w:rsidRDefault="000977AE" w:rsidP="000977AE">
            <w:pPr>
              <w:pStyle w:val="ISOMB"/>
            </w:pPr>
            <w:r w:rsidRPr="002C459E">
              <w:t>US-49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6CC75D1" w14:textId="58168DD3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CD0C27F" w14:textId="77777777" w:rsidR="000977AE" w:rsidRPr="002C459E" w:rsidRDefault="000977AE" w:rsidP="000977AE">
            <w:pPr>
              <w:pStyle w:val="ISOClause"/>
            </w:pPr>
            <w:r w:rsidRPr="002C459E">
              <w:t>Annex G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FC24773" w14:textId="77777777" w:rsidR="000977AE" w:rsidRPr="002C459E" w:rsidRDefault="000977AE" w:rsidP="000977AE">
            <w:pPr>
              <w:pStyle w:val="ISOParagraph"/>
            </w:pPr>
            <w:r w:rsidRPr="002C459E">
              <w:t>vs Annex H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B3BBAEE" w14:textId="77777777" w:rsidR="000977AE" w:rsidRPr="002C459E" w:rsidRDefault="000977AE" w:rsidP="000977AE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2D7F001F" w14:textId="77777777" w:rsidR="000977AE" w:rsidRPr="002C459E" w:rsidRDefault="000977AE" w:rsidP="000977AE">
            <w:pPr>
              <w:pStyle w:val="ISOComments"/>
            </w:pPr>
            <w:r w:rsidRPr="002C459E">
              <w:t>Annex G references 'ISO 10303-11:2004, Annex D' for EXPRESS-G definition but Annex H references 'ISO 10303-11:1994, Annex D'. Inconsistent edition years.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7C347FEC" w14:textId="77777777" w:rsidR="000977AE" w:rsidRPr="002C459E" w:rsidRDefault="000977AE" w:rsidP="000977AE">
            <w:pPr>
              <w:pStyle w:val="ISOChange"/>
            </w:pPr>
            <w:r w:rsidRPr="002C459E">
              <w:t>Standardize both to reference ISO 10303-11:2004, Annex D.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51C78B3" w14:textId="037056A5" w:rsidR="000977AE" w:rsidRPr="002C459E" w:rsidRDefault="00DE0E68" w:rsidP="00E35FDF">
            <w:r>
              <w:t>RESOLVED (ED)</w:t>
            </w:r>
            <w:r w:rsidR="00E35FDF">
              <w:t xml:space="preserve"> - </w:t>
            </w:r>
            <w:r w:rsidR="000977AE">
              <w:t>standardized Annex H EXPRESS-G reference to ISO 10303-11:2004, Annex D.</w:t>
            </w:r>
          </w:p>
        </w:tc>
      </w:tr>
      <w:tr w:rsidR="000977AE" w:rsidRPr="002C459E" w14:paraId="5C49F4F7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5385935" w14:textId="24C7E101" w:rsidR="000977AE" w:rsidRPr="005843BB" w:rsidRDefault="000977AE" w:rsidP="000977AE">
            <w:pPr>
              <w:pStyle w:val="ISOMB"/>
            </w:pPr>
            <w:r w:rsidRPr="005843BB">
              <w:t>US-50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DC333E0" w14:textId="744BBA08" w:rsidR="000977AE" w:rsidRPr="005843BB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4A9E841" w14:textId="77777777" w:rsidR="000977AE" w:rsidRPr="005843BB" w:rsidRDefault="000977AE" w:rsidP="000977AE">
            <w:pPr>
              <w:pStyle w:val="ISOClause"/>
            </w:pPr>
            <w:r w:rsidRPr="005843BB">
              <w:t>Annex J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53FAADB" w14:textId="77777777" w:rsidR="000977AE" w:rsidRPr="005843BB" w:rsidRDefault="000977AE" w:rsidP="000977AE">
            <w:pPr>
              <w:pStyle w:val="ISOParagraph"/>
            </w:pPr>
            <w:r w:rsidRPr="005843BB">
              <w:t>J.2 Para 5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68A5199" w14:textId="77777777" w:rsidR="000977AE" w:rsidRPr="005843BB" w:rsidRDefault="000977AE" w:rsidP="000977AE">
            <w:pPr>
              <w:pStyle w:val="ISOCommType"/>
            </w:pPr>
            <w:r w:rsidRPr="005843BB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36943B5" w14:textId="77777777" w:rsidR="000977AE" w:rsidRPr="005843BB" w:rsidRDefault="000977AE" w:rsidP="000977AE">
            <w:pPr>
              <w:pStyle w:val="ISOComments"/>
            </w:pPr>
            <w:r w:rsidRPr="005843BB">
              <w:t>Duplicate word and malformed sentence: 'which the description attribute in ISO 10303-21 syntax) is is indeed' — contains 'is is' and missing word 'is' in parenthetical.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68574A99" w14:textId="77777777" w:rsidR="000977AE" w:rsidRPr="005843BB" w:rsidRDefault="000977AE" w:rsidP="000977AE">
            <w:pPr>
              <w:pStyle w:val="ISOChange"/>
            </w:pPr>
            <w:r w:rsidRPr="005843BB">
              <w:t>Change to 'which is the description attribute in ISO 10303-21 syntax) is indeed'.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7D5B33C" w14:textId="506752A2" w:rsidR="000977AE" w:rsidRPr="005843BB" w:rsidRDefault="00DE0E68" w:rsidP="00E35FDF">
            <w:r>
              <w:t>RESOLVED (ED)</w:t>
            </w:r>
            <w:r w:rsidR="00E35FDF">
              <w:t xml:space="preserve"> - </w:t>
            </w:r>
            <w:r w:rsidR="000977AE" w:rsidRPr="005843BB">
              <w:t>fixed 'is is indeed' to 'is indeed' in Annex J.2.</w:t>
            </w:r>
          </w:p>
        </w:tc>
      </w:tr>
      <w:tr w:rsidR="000977AE" w:rsidRPr="002C459E" w14:paraId="0F4100A6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1C477E6D" w14:textId="10658050" w:rsidR="000977AE" w:rsidRPr="005843BB" w:rsidRDefault="000977AE" w:rsidP="000977AE">
            <w:pPr>
              <w:pStyle w:val="ISOMB"/>
            </w:pPr>
            <w:r w:rsidRPr="005843BB">
              <w:lastRenderedPageBreak/>
              <w:t>US-51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DC9D524" w14:textId="182CB1B4" w:rsidR="000977AE" w:rsidRPr="005843BB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302B319" w14:textId="77777777" w:rsidR="000977AE" w:rsidRPr="005843BB" w:rsidRDefault="000977AE" w:rsidP="000977AE">
            <w:pPr>
              <w:pStyle w:val="ISOClause"/>
            </w:pPr>
            <w:r w:rsidRPr="005843BB">
              <w:t>Annex J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99DAB02" w14:textId="77777777" w:rsidR="000977AE" w:rsidRPr="005843BB" w:rsidRDefault="000977AE" w:rsidP="000977AE">
            <w:pPr>
              <w:pStyle w:val="ISOParagraph"/>
            </w:pPr>
            <w:r w:rsidRPr="005843BB">
              <w:t>J.5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10B65F45" w14:textId="77777777" w:rsidR="000977AE" w:rsidRPr="005843BB" w:rsidRDefault="000977AE" w:rsidP="000977AE">
            <w:pPr>
              <w:pStyle w:val="ISOCommType"/>
            </w:pPr>
            <w:r w:rsidRPr="005843BB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F7190FD" w14:textId="77777777" w:rsidR="000977AE" w:rsidRPr="005843BB" w:rsidRDefault="000977AE" w:rsidP="000977AE">
            <w:pPr>
              <w:pStyle w:val="ISOComments"/>
            </w:pPr>
            <w:r w:rsidRPr="005843BB">
              <w:t>Typo: 'worplan' should be 'workplan'.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02D41939" w14:textId="77777777" w:rsidR="000977AE" w:rsidRPr="005843BB" w:rsidRDefault="000977AE" w:rsidP="000977AE">
            <w:pPr>
              <w:pStyle w:val="ISOChange"/>
            </w:pPr>
            <w:r w:rsidRPr="005843BB">
              <w:t>Change 'worplan' to 'workplan'.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1DD854FC" w14:textId="1010655B" w:rsidR="000977AE" w:rsidRPr="005843BB" w:rsidRDefault="00DE0E68" w:rsidP="00E35FDF">
            <w:r>
              <w:t>RESOLVED (ED)</w:t>
            </w:r>
            <w:r w:rsidR="00E35FDF">
              <w:t xml:space="preserve"> - </w:t>
            </w:r>
            <w:r w:rsidR="000977AE" w:rsidRPr="005843BB">
              <w:t>changed 'worplan' to 'workplan' in Annex J.5.</w:t>
            </w:r>
          </w:p>
        </w:tc>
      </w:tr>
      <w:tr w:rsidR="000977AE" w:rsidRPr="002C459E" w14:paraId="48C754D6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BC29428" w14:textId="186823DB" w:rsidR="000977AE" w:rsidRPr="002C459E" w:rsidRDefault="000977AE" w:rsidP="000977AE">
            <w:pPr>
              <w:pStyle w:val="ISOMB"/>
            </w:pPr>
            <w:r w:rsidRPr="002C459E">
              <w:t>US-52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02BA90AF" w14:textId="05AA1658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A4D4E5C" w14:textId="77777777" w:rsidR="000977AE" w:rsidRPr="002C459E" w:rsidRDefault="000977AE" w:rsidP="000977AE">
            <w:pPr>
              <w:pStyle w:val="ISOClause"/>
            </w:pPr>
            <w:r w:rsidRPr="002C459E">
              <w:t>Annex J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2C3EF87" w14:textId="77777777" w:rsidR="000977AE" w:rsidRPr="002C459E" w:rsidRDefault="000977AE" w:rsidP="000977AE">
            <w:pPr>
              <w:pStyle w:val="ISOParagraph"/>
            </w:pPr>
            <w:r w:rsidRPr="002C459E">
              <w:t>J.2-J.7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1C8B8D5" w14:textId="77777777" w:rsidR="000977AE" w:rsidRPr="002C459E" w:rsidRDefault="000977AE" w:rsidP="000977AE">
            <w:pPr>
              <w:pStyle w:val="ISOCommType"/>
            </w:pPr>
            <w:r w:rsidRPr="002C459E"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0C676BFE" w14:textId="77777777" w:rsidR="000977AE" w:rsidRPr="002C459E" w:rsidRDefault="000977AE" w:rsidP="000977AE">
            <w:pPr>
              <w:pStyle w:val="ISOComments"/>
            </w:pPr>
            <w:r w:rsidRPr="002C459E">
              <w:t>APPLICATION_PROTOCOL_DEFINITION in example data sets uses year 2018. This is inconsistent with the 2026 document date.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76A6B3FB" w14:textId="77777777" w:rsidR="000977AE" w:rsidRPr="002C459E" w:rsidRDefault="000977AE" w:rsidP="000977AE">
            <w:pPr>
              <w:pStyle w:val="ISOChange"/>
            </w:pPr>
            <w:r w:rsidRPr="002C459E">
              <w:t>Update year in APPLICATION_PROTOCOL_DEFINITION to match publication year (2026).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453AAAB" w14:textId="71708736" w:rsidR="000977AE" w:rsidRPr="002C459E" w:rsidRDefault="00DE0E68" w:rsidP="00E35FDF">
            <w:r>
              <w:t>RESOLVED (ED)</w:t>
            </w:r>
            <w:r w:rsidR="00E35FDF">
              <w:t xml:space="preserve"> - Adopted proposed solution</w:t>
            </w:r>
          </w:p>
        </w:tc>
      </w:tr>
      <w:tr w:rsidR="000977AE" w:rsidRPr="002C459E" w14:paraId="6E7CBF6D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20E732E" w14:textId="502E3F0F" w:rsidR="000977AE" w:rsidRPr="002C459E" w:rsidRDefault="000977AE" w:rsidP="000977AE">
            <w:pPr>
              <w:pStyle w:val="ISOMB"/>
            </w:pPr>
            <w:r w:rsidRPr="002C459E">
              <w:t>US-53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1F657298" w14:textId="6927DA2D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1EA049E" w14:textId="77777777" w:rsidR="000977AE" w:rsidRPr="002C459E" w:rsidRDefault="000977AE" w:rsidP="000977AE">
            <w:pPr>
              <w:pStyle w:val="ISOClause"/>
            </w:pPr>
            <w:r w:rsidRPr="002C459E">
              <w:t>Annex K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9BFDB3E" w14:textId="77777777" w:rsidR="000977AE" w:rsidRPr="002C459E" w:rsidRDefault="000977AE" w:rsidP="000977AE">
            <w:pPr>
              <w:pStyle w:val="ISOParagraph"/>
            </w:pPr>
            <w:r w:rsidRPr="002C459E">
              <w:t>K.3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04ABC0E" w14:textId="77777777" w:rsidR="000977AE" w:rsidRPr="002C459E" w:rsidRDefault="000977AE" w:rsidP="000977AE">
            <w:pPr>
              <w:pStyle w:val="ISOCommType"/>
            </w:pPr>
            <w:r w:rsidRPr="002C459E">
              <w:t>te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E1D3975" w14:textId="77777777" w:rsidR="000977AE" w:rsidRPr="002C459E" w:rsidRDefault="000977AE" w:rsidP="000977AE">
            <w:pPr>
              <w:pStyle w:val="ISOComments"/>
            </w:pPr>
            <w:r w:rsidRPr="002C459E">
              <w:t>Cross-reference error: '&lt;A HREF="clause4.htm#ao-workpiece"&gt;Feedstop&lt;/a&gt;' — link text says 'Feedstop' but href points to '#ao-workpiece'. Copy-paste error.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02320537" w14:textId="77777777" w:rsidR="000977AE" w:rsidRPr="002C459E" w:rsidRDefault="000977AE" w:rsidP="000977AE">
            <w:pPr>
              <w:pStyle w:val="ISOChange"/>
            </w:pPr>
            <w:r w:rsidRPr="002C459E">
              <w:t>Change href to 'clause4.htm#ao-feedstop'.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3FEBBF0" w14:textId="6F9B372C" w:rsidR="000977AE" w:rsidRPr="002C459E" w:rsidRDefault="00DE0E68" w:rsidP="00E35FDF">
            <w:r>
              <w:t>RESOLVED (ED)</w:t>
            </w:r>
            <w:r w:rsidR="00DA2C38">
              <w:t xml:space="preserve"> - </w:t>
            </w:r>
            <w:r w:rsidR="009A74B2">
              <w:t>Removed entire line.  Cut and paste error.</w:t>
            </w:r>
          </w:p>
        </w:tc>
      </w:tr>
      <w:tr w:rsidR="000977AE" w:rsidRPr="002C459E" w14:paraId="6B321D25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2C8B641" w14:textId="78468700" w:rsidR="000977AE" w:rsidRPr="002C459E" w:rsidRDefault="000977AE" w:rsidP="000977AE">
            <w:pPr>
              <w:pStyle w:val="ISOMB"/>
            </w:pPr>
            <w:r w:rsidRPr="002C459E">
              <w:t>US-54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904A69E" w14:textId="38E9D0A2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278CE6C" w14:textId="77777777" w:rsidR="000977AE" w:rsidRPr="002C459E" w:rsidRDefault="000977AE" w:rsidP="000977AE">
            <w:pPr>
              <w:pStyle w:val="ISOClause"/>
            </w:pPr>
            <w:r w:rsidRPr="002C459E">
              <w:t>Annex K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F93C299" w14:textId="77777777" w:rsidR="000977AE" w:rsidRPr="002C459E" w:rsidRDefault="000977AE" w:rsidP="000977AE">
            <w:pPr>
              <w:pStyle w:val="ISOParagraph"/>
            </w:pPr>
            <w:r w:rsidRPr="002C459E">
              <w:t>K.1.5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29D5EB8" w14:textId="77777777" w:rsidR="000977AE" w:rsidRPr="002C459E" w:rsidRDefault="000977AE" w:rsidP="000977AE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2A478B57" w14:textId="77777777" w:rsidR="000977AE" w:rsidRPr="002C459E" w:rsidRDefault="000977AE" w:rsidP="000977AE">
            <w:pPr>
              <w:pStyle w:val="ISOComments"/>
            </w:pPr>
            <w:r w:rsidRPr="002C459E">
              <w:t>Grammar error: 'this have since been removed' — 'this' should be 'these' (referring to plural WR1 and WR2 rules).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15B961EC" w14:textId="77777777" w:rsidR="000977AE" w:rsidRPr="002C459E" w:rsidRDefault="000977AE" w:rsidP="000977AE">
            <w:pPr>
              <w:pStyle w:val="ISOChange"/>
            </w:pPr>
            <w:r w:rsidRPr="002C459E">
              <w:t>Change 'this have' to 'these have'.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3EE61FF" w14:textId="1BA005BC" w:rsidR="000977AE" w:rsidRPr="002C459E" w:rsidRDefault="00DE0E68" w:rsidP="00E35FDF">
            <w:r>
              <w:t>RESOLVED (ED)</w:t>
            </w:r>
            <w:r w:rsidR="00E35FDF">
              <w:t xml:space="preserve"> - Adopted proposed solution</w:t>
            </w:r>
          </w:p>
        </w:tc>
      </w:tr>
      <w:tr w:rsidR="000977AE" w:rsidRPr="002C459E" w14:paraId="3D1A422A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7C950667" w14:textId="2BAD5F96" w:rsidR="000977AE" w:rsidRPr="002C459E" w:rsidRDefault="000977AE" w:rsidP="000977AE">
            <w:pPr>
              <w:pStyle w:val="ISOMB"/>
            </w:pPr>
            <w:r w:rsidRPr="002C459E">
              <w:t>US-55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C23A842" w14:textId="7CF599FC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EFADC24" w14:textId="77777777" w:rsidR="000977AE" w:rsidRPr="002C459E" w:rsidRDefault="000977AE" w:rsidP="000977AE">
            <w:pPr>
              <w:pStyle w:val="ISOClause"/>
            </w:pPr>
            <w:r w:rsidRPr="002C459E">
              <w:t>Bibliography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8DC4E21" w14:textId="77777777" w:rsidR="000977AE" w:rsidRPr="002C459E" w:rsidRDefault="000977AE" w:rsidP="000977AE">
            <w:pPr>
              <w:pStyle w:val="ISOParagraph"/>
            </w:pPr>
            <w:r w:rsidRPr="002C459E">
              <w:t>ISO 17295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6AE4E56" w14:textId="77777777" w:rsidR="000977AE" w:rsidRPr="002C459E" w:rsidRDefault="000977AE" w:rsidP="000977AE">
            <w:pPr>
              <w:pStyle w:val="ISOCommType"/>
            </w:pPr>
            <w:r w:rsidRPr="002C459E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580006F1" w14:textId="77777777" w:rsidR="000977AE" w:rsidRPr="002C459E" w:rsidRDefault="000977AE" w:rsidP="000977AE">
            <w:pPr>
              <w:pStyle w:val="ISOComments"/>
            </w:pPr>
            <w:r w:rsidRPr="002C459E">
              <w:t>Entry missing colon and date after standard number. All other entries follow pattern 'ISO XXXXX:YYYY, Title'.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14173341" w14:textId="77777777" w:rsidR="000977AE" w:rsidRPr="002C459E" w:rsidRDefault="000977AE" w:rsidP="000977AE">
            <w:pPr>
              <w:pStyle w:val="ISOChange"/>
            </w:pPr>
            <w:r w:rsidRPr="002C459E">
              <w:t>Add colon and publication year: 'ISO 17295:YYYY, ...'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9160713" w14:textId="1CD9666B" w:rsidR="000977AE" w:rsidRPr="002C459E" w:rsidRDefault="00DE0E68" w:rsidP="00E35FDF">
            <w:r>
              <w:t>RESOLVED (ED)</w:t>
            </w:r>
            <w:r w:rsidR="00DA2C38">
              <w:t xml:space="preserve"> - </w:t>
            </w:r>
            <w:r w:rsidR="00A2235A">
              <w:t xml:space="preserve">Undated reference is correct.  Dated version was not called out in </w:t>
            </w:r>
            <w:r w:rsidR="00A2235A" w:rsidRPr="00A2235A">
              <w:t>4.3.59.2</w:t>
            </w:r>
            <w:r w:rsidR="00A2235A">
              <w:t xml:space="preserve"> and most of the other references in the bibliography are undated.</w:t>
            </w:r>
          </w:p>
        </w:tc>
      </w:tr>
      <w:tr w:rsidR="000977AE" w:rsidRPr="002C459E" w14:paraId="2335BAB4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3690C11" w14:textId="4E27CFB7" w:rsidR="000977AE" w:rsidRPr="005843BB" w:rsidRDefault="000977AE" w:rsidP="000977AE">
            <w:pPr>
              <w:pStyle w:val="ISOMB"/>
            </w:pPr>
            <w:r w:rsidRPr="005843BB">
              <w:t>US-56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000B49A" w14:textId="75214F28" w:rsidR="000977AE" w:rsidRPr="005843BB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61D5C47" w14:textId="77777777" w:rsidR="000977AE" w:rsidRPr="005843BB" w:rsidRDefault="000977AE" w:rsidP="000977AE">
            <w:pPr>
              <w:pStyle w:val="ISOClause"/>
            </w:pPr>
            <w:r w:rsidRPr="005843BB">
              <w:t>Bibliography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F69CB95" w14:textId="77777777" w:rsidR="000977AE" w:rsidRPr="005843BB" w:rsidRDefault="000977AE" w:rsidP="000977AE">
            <w:pPr>
              <w:pStyle w:val="ISOParagraph"/>
            </w:pPr>
            <w:r w:rsidRPr="005843BB">
              <w:t>ISO 10303-223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18B41163" w14:textId="77777777" w:rsidR="000977AE" w:rsidRPr="005843BB" w:rsidRDefault="000977AE" w:rsidP="000977AE">
            <w:pPr>
              <w:pStyle w:val="ISOCommType"/>
            </w:pPr>
            <w:r w:rsidRPr="005843BB"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F0BB8FD" w14:textId="77777777" w:rsidR="000977AE" w:rsidRPr="005843BB" w:rsidRDefault="000977AE" w:rsidP="000977AE">
            <w:pPr>
              <w:pStyle w:val="ISOComments"/>
            </w:pPr>
            <w:r w:rsidRPr="005843BB">
              <w:t>Extra space before colon in subtitle: 'Application protocol : Exchange of design...' — inconsistent with all other entries. (djo)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0FC49A54" w14:textId="77777777" w:rsidR="000977AE" w:rsidRPr="005843BB" w:rsidRDefault="000977AE" w:rsidP="000977AE">
            <w:pPr>
              <w:pStyle w:val="ISOChange"/>
            </w:pPr>
            <w:r w:rsidRPr="005843BB">
              <w:t>Remove space before colon: 'Application protocol: Exchange of design...'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46148E2" w14:textId="7BF84CE7" w:rsidR="000977AE" w:rsidRPr="005843BB" w:rsidRDefault="00DE0E68" w:rsidP="00E35FDF">
            <w:r>
              <w:t>RESOLVED (ED)</w:t>
            </w:r>
            <w:r w:rsidR="00E35FDF">
              <w:t xml:space="preserve"> - </w:t>
            </w:r>
            <w:r w:rsidR="000977AE" w:rsidRPr="005843BB">
              <w:t>removed space before colon in ISO 10303-223 bibliography entry.</w:t>
            </w:r>
          </w:p>
        </w:tc>
      </w:tr>
      <w:tr w:rsidR="000977AE" w:rsidRPr="005843BB" w14:paraId="4F39AB0F" w14:textId="77777777" w:rsidTr="00D27FDA">
        <w:trPr>
          <w:jc w:val="center"/>
        </w:trPr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278486" w14:textId="06D5DFBE" w:rsidR="000977AE" w:rsidRPr="005843BB" w:rsidRDefault="000977AE" w:rsidP="000977AE">
            <w:pPr>
              <w:pStyle w:val="ISOMB"/>
              <w:rPr>
                <w:highlight w:val="yellow"/>
              </w:rPr>
            </w:pPr>
            <w:r w:rsidRPr="005843BB">
              <w:rPr>
                <w:highlight w:val="yellow"/>
              </w:rPr>
              <w:t>US-57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113F15A" w14:textId="19E6A00E" w:rsidR="000977AE" w:rsidRPr="005843BB" w:rsidRDefault="000977AE" w:rsidP="000977AE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1F0075" w14:textId="77777777" w:rsidR="000977AE" w:rsidRPr="005843BB" w:rsidRDefault="000977AE" w:rsidP="000977AE">
            <w:pPr>
              <w:pStyle w:val="ISOClause"/>
              <w:rPr>
                <w:highlight w:val="yellow"/>
              </w:rPr>
            </w:pPr>
            <w:r w:rsidRPr="005843BB">
              <w:rPr>
                <w:highlight w:val="yellow"/>
              </w:rPr>
              <w:t>4.3.256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1615E99" w14:textId="77777777" w:rsidR="000977AE" w:rsidRPr="005843BB" w:rsidRDefault="000977AE" w:rsidP="000977AE">
            <w:pPr>
              <w:pStyle w:val="ISOParagraph"/>
              <w:rPr>
                <w:highlight w:val="yellow"/>
              </w:rPr>
            </w:pPr>
            <w:r w:rsidRPr="005843BB">
              <w:rPr>
                <w:highlight w:val="yellow"/>
              </w:rPr>
              <w:t>EXPRESS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F76E21A" w14:textId="77777777" w:rsidR="000977AE" w:rsidRPr="005843BB" w:rsidRDefault="000977AE" w:rsidP="000977AE">
            <w:pPr>
              <w:pStyle w:val="ISOCommType"/>
              <w:rPr>
                <w:highlight w:val="yellow"/>
              </w:rPr>
            </w:pPr>
            <w:r w:rsidRPr="005843BB">
              <w:rPr>
                <w:highlight w:val="yellow"/>
              </w:rPr>
              <w:t>te</w:t>
            </w:r>
          </w:p>
        </w:tc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ECD0D70" w14:textId="77777777" w:rsidR="000977AE" w:rsidRPr="005843BB" w:rsidRDefault="000977AE" w:rsidP="000977AE">
            <w:pPr>
              <w:pStyle w:val="ISOComments"/>
              <w:rPr>
                <w:highlight w:val="yellow"/>
              </w:rPr>
            </w:pPr>
            <w:r w:rsidRPr="005843BB">
              <w:rPr>
                <w:highlight w:val="yellow"/>
              </w:rPr>
              <w:t>The product_view twin should include a property describing the phase of the twin</w:t>
            </w:r>
          </w:p>
        </w:tc>
        <w:tc>
          <w:tcPr>
            <w:tcW w:w="4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893D41" w14:textId="77777777" w:rsidR="000977AE" w:rsidRPr="005843BB" w:rsidRDefault="000977AE" w:rsidP="000977AE">
            <w:pPr>
              <w:pStyle w:val="ISOChange"/>
              <w:rPr>
                <w:highlight w:val="yellow"/>
              </w:rPr>
            </w:pPr>
            <w:r w:rsidRPr="005843BB">
              <w:rPr>
                <w:highlight w:val="yellow"/>
              </w:rPr>
              <w:t>Add property</w:t>
            </w:r>
          </w:p>
          <w:p w14:paraId="0AFFCFF7" w14:textId="77777777" w:rsidR="000977AE" w:rsidRPr="005843BB" w:rsidRDefault="000977AE" w:rsidP="000977AE">
            <w:pPr>
              <w:pStyle w:val="ISOChange"/>
              <w:rPr>
                <w:highlight w:val="yellow"/>
              </w:rPr>
            </w:pPr>
            <w:r w:rsidRPr="005843BB">
              <w:rPr>
                <w:highlight w:val="yellow"/>
              </w:rPr>
              <w:t>Phase          :       Manufacturing_stage</w:t>
            </w:r>
          </w:p>
        </w:tc>
        <w:tc>
          <w:tcPr>
            <w:tcW w:w="2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9F932" w14:textId="3E79BC83" w:rsidR="000977AE" w:rsidRPr="005843BB" w:rsidRDefault="000977AE" w:rsidP="00E35FDF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DJO/MH sort out understanding</w:t>
            </w:r>
          </w:p>
        </w:tc>
      </w:tr>
      <w:tr w:rsidR="000977AE" w:rsidRPr="005843BB" w14:paraId="4AABD377" w14:textId="77777777" w:rsidTr="00D27FDA">
        <w:trPr>
          <w:jc w:val="center"/>
        </w:trPr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644B9E" w14:textId="5750EEF2" w:rsidR="000977AE" w:rsidRPr="005843BB" w:rsidRDefault="000977AE" w:rsidP="000977AE">
            <w:pPr>
              <w:pStyle w:val="ISOMB"/>
              <w:rPr>
                <w:highlight w:val="yellow"/>
              </w:rPr>
            </w:pPr>
            <w:r w:rsidRPr="005843BB">
              <w:rPr>
                <w:highlight w:val="yellow"/>
              </w:rPr>
              <w:t>US-58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CB5DF31" w14:textId="3F96E991" w:rsidR="000977AE" w:rsidRPr="005843BB" w:rsidRDefault="000977AE" w:rsidP="000977AE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84018C4" w14:textId="77777777" w:rsidR="000977AE" w:rsidRPr="005843BB" w:rsidRDefault="000977AE" w:rsidP="000977AE">
            <w:pPr>
              <w:pStyle w:val="ISOClause"/>
              <w:rPr>
                <w:highlight w:val="yellow"/>
              </w:rPr>
            </w:pPr>
            <w:r w:rsidRPr="005843BB">
              <w:rPr>
                <w:highlight w:val="yellow"/>
              </w:rPr>
              <w:t>4.3.209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E02F95D" w14:textId="77777777" w:rsidR="000977AE" w:rsidRPr="005843BB" w:rsidRDefault="000977AE" w:rsidP="000977AE">
            <w:pPr>
              <w:pStyle w:val="ISOParagraph"/>
              <w:rPr>
                <w:highlight w:val="yellow"/>
              </w:rPr>
            </w:pPr>
            <w:r w:rsidRPr="005843BB">
              <w:rPr>
                <w:highlight w:val="yellow"/>
              </w:rPr>
              <w:t>EXPRESS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3251651" w14:textId="77777777" w:rsidR="000977AE" w:rsidRPr="005843BB" w:rsidRDefault="000977AE" w:rsidP="000977AE">
            <w:pPr>
              <w:pStyle w:val="ISOCommType"/>
              <w:rPr>
                <w:highlight w:val="yellow"/>
              </w:rPr>
            </w:pPr>
            <w:r w:rsidRPr="005843BB">
              <w:rPr>
                <w:highlight w:val="yellow"/>
              </w:rPr>
              <w:t>te</w:t>
            </w:r>
          </w:p>
        </w:tc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D5D75F" w14:textId="77777777" w:rsidR="000977AE" w:rsidRPr="005843BB" w:rsidRDefault="000977AE" w:rsidP="000977AE">
            <w:pPr>
              <w:pStyle w:val="ISOComments"/>
              <w:rPr>
                <w:highlight w:val="yellow"/>
              </w:rPr>
            </w:pPr>
            <w:r w:rsidRPr="005843BB">
              <w:rPr>
                <w:highlight w:val="yellow"/>
              </w:rPr>
              <w:t xml:space="preserve">The manufacturing_feature_twin should include a property describing the phase of the twin. </w:t>
            </w:r>
          </w:p>
        </w:tc>
        <w:tc>
          <w:tcPr>
            <w:tcW w:w="4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B44F53" w14:textId="77777777" w:rsidR="000977AE" w:rsidRPr="005843BB" w:rsidRDefault="000977AE" w:rsidP="000977AE">
            <w:pPr>
              <w:pStyle w:val="ISOChange"/>
              <w:rPr>
                <w:highlight w:val="yellow"/>
              </w:rPr>
            </w:pPr>
            <w:r w:rsidRPr="005843BB">
              <w:rPr>
                <w:highlight w:val="yellow"/>
              </w:rPr>
              <w:t>Add property</w:t>
            </w:r>
          </w:p>
          <w:p w14:paraId="4E53E7A3" w14:textId="77777777" w:rsidR="000977AE" w:rsidRPr="005843BB" w:rsidRDefault="000977AE" w:rsidP="000977AE">
            <w:pPr>
              <w:pStyle w:val="ISOChange"/>
              <w:rPr>
                <w:highlight w:val="yellow"/>
              </w:rPr>
            </w:pPr>
            <w:r w:rsidRPr="005843BB">
              <w:rPr>
                <w:highlight w:val="yellow"/>
              </w:rPr>
              <w:t>Phase          :       Manufacturing_stage</w:t>
            </w:r>
          </w:p>
        </w:tc>
        <w:tc>
          <w:tcPr>
            <w:tcW w:w="2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A32CF" w14:textId="2783D69A" w:rsidR="000977AE" w:rsidRPr="005843BB" w:rsidRDefault="000977AE" w:rsidP="00E35FDF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DJO/MH sort out understanding</w:t>
            </w:r>
          </w:p>
        </w:tc>
      </w:tr>
      <w:tr w:rsidR="000977AE" w:rsidRPr="005843BB" w14:paraId="4FECD98C" w14:textId="77777777" w:rsidTr="00D27FDA">
        <w:trPr>
          <w:jc w:val="center"/>
        </w:trPr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CDC52C6" w14:textId="2503EF42" w:rsidR="000977AE" w:rsidRPr="005843BB" w:rsidRDefault="000977AE" w:rsidP="000977AE">
            <w:pPr>
              <w:pStyle w:val="ISOMB"/>
              <w:rPr>
                <w:highlight w:val="yellow"/>
              </w:rPr>
            </w:pPr>
            <w:r w:rsidRPr="005843BB">
              <w:rPr>
                <w:highlight w:val="yellow"/>
              </w:rPr>
              <w:t>US-59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6047E6" w14:textId="1B8B2729" w:rsidR="000977AE" w:rsidRPr="005843BB" w:rsidRDefault="000977AE" w:rsidP="000977AE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B337D1" w14:textId="77777777" w:rsidR="000977AE" w:rsidRPr="005843BB" w:rsidRDefault="000977AE" w:rsidP="000977AE">
            <w:pPr>
              <w:pStyle w:val="ISOClause"/>
              <w:rPr>
                <w:highlight w:val="yellow"/>
              </w:rPr>
            </w:pPr>
            <w:r w:rsidRPr="005843BB">
              <w:rPr>
                <w:highlight w:val="yellow"/>
              </w:rPr>
              <w:t>4.3.234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171311A" w14:textId="77777777" w:rsidR="000977AE" w:rsidRPr="005843BB" w:rsidRDefault="000977AE" w:rsidP="000977AE">
            <w:pPr>
              <w:pStyle w:val="ISOParagraph"/>
              <w:rPr>
                <w:highlight w:val="yellow"/>
              </w:rPr>
            </w:pPr>
            <w:r w:rsidRPr="005843BB">
              <w:rPr>
                <w:highlight w:val="yellow"/>
              </w:rPr>
              <w:t>EXPRESS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75AD07" w14:textId="77777777" w:rsidR="000977AE" w:rsidRPr="005843BB" w:rsidRDefault="000977AE" w:rsidP="000977AE">
            <w:pPr>
              <w:pStyle w:val="ISOCommType"/>
              <w:rPr>
                <w:highlight w:val="yellow"/>
              </w:rPr>
            </w:pPr>
            <w:r w:rsidRPr="005843BB">
              <w:rPr>
                <w:highlight w:val="yellow"/>
              </w:rPr>
              <w:t>te</w:t>
            </w:r>
          </w:p>
        </w:tc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37BC5AE" w14:textId="77777777" w:rsidR="000977AE" w:rsidRPr="005843BB" w:rsidRDefault="000977AE" w:rsidP="000977AE">
            <w:pPr>
              <w:pStyle w:val="ISOComments"/>
              <w:rPr>
                <w:highlight w:val="yellow"/>
              </w:rPr>
            </w:pPr>
            <w:r w:rsidRPr="005843BB">
              <w:rPr>
                <w:highlight w:val="yellow"/>
              </w:rPr>
              <w:t>Phase_history should be feature history..</w:t>
            </w:r>
          </w:p>
        </w:tc>
        <w:tc>
          <w:tcPr>
            <w:tcW w:w="4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E5B596A" w14:textId="77777777" w:rsidR="000977AE" w:rsidRPr="005843BB" w:rsidRDefault="000977AE" w:rsidP="000977AE">
            <w:pPr>
              <w:pStyle w:val="ISOChange"/>
              <w:rPr>
                <w:highlight w:val="yellow"/>
              </w:rPr>
            </w:pPr>
            <w:r w:rsidRPr="005843BB">
              <w:rPr>
                <w:highlight w:val="yellow"/>
              </w:rPr>
              <w:t>Rename Phase_history to Feature_history and remove the phase property</w:t>
            </w:r>
          </w:p>
        </w:tc>
        <w:tc>
          <w:tcPr>
            <w:tcW w:w="2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1E9A2" w14:textId="4E82F6BF" w:rsidR="000977AE" w:rsidRPr="005843BB" w:rsidRDefault="000977AE" w:rsidP="00E35FDF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DJO/MH sort out understanding</w:t>
            </w:r>
          </w:p>
        </w:tc>
      </w:tr>
      <w:tr w:rsidR="000977AE" w:rsidRPr="005843BB" w14:paraId="4BAD2AC1" w14:textId="77777777" w:rsidTr="00D27FDA">
        <w:trPr>
          <w:jc w:val="center"/>
        </w:trPr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C62A6B3" w14:textId="347BCCF3" w:rsidR="000977AE" w:rsidRPr="005843BB" w:rsidRDefault="000977AE" w:rsidP="000977AE">
            <w:pPr>
              <w:pStyle w:val="ISOMB"/>
              <w:rPr>
                <w:highlight w:val="yellow"/>
              </w:rPr>
            </w:pPr>
            <w:r w:rsidRPr="005843BB">
              <w:rPr>
                <w:highlight w:val="yellow"/>
              </w:rPr>
              <w:lastRenderedPageBreak/>
              <w:t>US-60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FA20EDE" w14:textId="446A0E4F" w:rsidR="000977AE" w:rsidRPr="005843BB" w:rsidRDefault="000977AE" w:rsidP="000977AE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72165CB" w14:textId="77777777" w:rsidR="000977AE" w:rsidRPr="005843BB" w:rsidRDefault="000977AE" w:rsidP="000977AE">
            <w:pPr>
              <w:pStyle w:val="ISOClause"/>
              <w:rPr>
                <w:highlight w:val="yellow"/>
              </w:rPr>
            </w:pPr>
            <w:r w:rsidRPr="005843BB">
              <w:rPr>
                <w:highlight w:val="yellow"/>
              </w:rPr>
              <w:t>4.3.285.4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4ADC10" w14:textId="77777777" w:rsidR="000977AE" w:rsidRPr="005843BB" w:rsidRDefault="000977AE" w:rsidP="000977AE">
            <w:pPr>
              <w:pStyle w:val="ISOParagraph"/>
              <w:rPr>
                <w:highlight w:val="yellow"/>
              </w:rPr>
            </w:pPr>
            <w:r w:rsidRPr="005843BB">
              <w:rPr>
                <w:highlight w:val="yellow"/>
              </w:rPr>
              <w:t>Body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DE917F1" w14:textId="77777777" w:rsidR="000977AE" w:rsidRPr="005843BB" w:rsidRDefault="000977AE" w:rsidP="000977AE">
            <w:pPr>
              <w:pStyle w:val="ISOCommType"/>
              <w:rPr>
                <w:highlight w:val="yellow"/>
              </w:rPr>
            </w:pPr>
            <w:r w:rsidRPr="005843BB">
              <w:rPr>
                <w:highlight w:val="yellow"/>
              </w:rPr>
              <w:t>te</w:t>
            </w:r>
          </w:p>
        </w:tc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48795A" w14:textId="77777777" w:rsidR="000977AE" w:rsidRPr="005843BB" w:rsidRDefault="000977AE" w:rsidP="000977AE">
            <w:pPr>
              <w:pStyle w:val="ISOComments"/>
              <w:rPr>
                <w:highlight w:val="yellow"/>
              </w:rPr>
            </w:pPr>
            <w:r w:rsidRPr="005843BB">
              <w:rPr>
                <w:highlight w:val="yellow"/>
              </w:rPr>
              <w:t>The coordinate system of the layer should be defined</w:t>
            </w:r>
          </w:p>
        </w:tc>
        <w:tc>
          <w:tcPr>
            <w:tcW w:w="4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16454D3" w14:textId="77777777" w:rsidR="000977AE" w:rsidRPr="005843BB" w:rsidRDefault="000977AE" w:rsidP="000977AE">
            <w:pPr>
              <w:pStyle w:val="ISOChange"/>
              <w:rPr>
                <w:highlight w:val="yellow"/>
              </w:rPr>
            </w:pPr>
            <w:r w:rsidRPr="005843BB">
              <w:rPr>
                <w:highlight w:val="yellow"/>
              </w:rPr>
              <w:t>Append “in the coordinate system of the assembly” to the definition.</w:t>
            </w:r>
          </w:p>
        </w:tc>
        <w:tc>
          <w:tcPr>
            <w:tcW w:w="2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7087A" w14:textId="1140E7B7" w:rsidR="000977AE" w:rsidRPr="005843BB" w:rsidRDefault="000977AE" w:rsidP="00E35FDF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DJO/MH sort out understanding</w:t>
            </w:r>
          </w:p>
        </w:tc>
      </w:tr>
      <w:tr w:rsidR="000977AE" w:rsidRPr="005843BB" w14:paraId="00F065B5" w14:textId="77777777" w:rsidTr="00D27FDA">
        <w:trPr>
          <w:jc w:val="center"/>
        </w:trPr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D4E004F" w14:textId="7BF62937" w:rsidR="000977AE" w:rsidRPr="005843BB" w:rsidRDefault="000977AE" w:rsidP="000977AE">
            <w:pPr>
              <w:pStyle w:val="ISOMB"/>
              <w:rPr>
                <w:highlight w:val="yellow"/>
              </w:rPr>
            </w:pPr>
            <w:r w:rsidRPr="005843BB">
              <w:rPr>
                <w:highlight w:val="yellow"/>
              </w:rPr>
              <w:t>US-61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46EBA81" w14:textId="33B3D24E" w:rsidR="000977AE" w:rsidRPr="005843BB" w:rsidRDefault="000977AE" w:rsidP="000977AE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6F5BE9A" w14:textId="77777777" w:rsidR="000977AE" w:rsidRPr="005843BB" w:rsidRDefault="000977AE" w:rsidP="000977AE">
            <w:pPr>
              <w:pStyle w:val="ISOClause"/>
              <w:rPr>
                <w:highlight w:val="yellow"/>
              </w:rPr>
            </w:pPr>
            <w:r w:rsidRPr="005843BB">
              <w:rPr>
                <w:highlight w:val="yellow"/>
              </w:rPr>
              <w:t>4.3.256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C9E0EAE" w14:textId="77777777" w:rsidR="000977AE" w:rsidRPr="005843BB" w:rsidRDefault="000977AE" w:rsidP="000977AE">
            <w:pPr>
              <w:pStyle w:val="ISOParagraph"/>
              <w:rPr>
                <w:highlight w:val="yellow"/>
              </w:rPr>
            </w:pPr>
            <w:r w:rsidRPr="005843BB">
              <w:rPr>
                <w:highlight w:val="yellow"/>
              </w:rPr>
              <w:t>EXPRESS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A62943" w14:textId="77777777" w:rsidR="000977AE" w:rsidRPr="005843BB" w:rsidRDefault="000977AE" w:rsidP="000977AE">
            <w:pPr>
              <w:pStyle w:val="ISOCommType"/>
              <w:rPr>
                <w:highlight w:val="yellow"/>
              </w:rPr>
            </w:pPr>
            <w:r w:rsidRPr="005843BB">
              <w:rPr>
                <w:highlight w:val="yellow"/>
              </w:rPr>
              <w:t>ge</w:t>
            </w:r>
          </w:p>
        </w:tc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F89D983" w14:textId="77777777" w:rsidR="000977AE" w:rsidRPr="005843BB" w:rsidRDefault="000977AE" w:rsidP="000977AE">
            <w:pPr>
              <w:pStyle w:val="ISOComments"/>
              <w:rPr>
                <w:highlight w:val="yellow"/>
              </w:rPr>
            </w:pPr>
            <w:r w:rsidRPr="005843BB">
              <w:rPr>
                <w:highlight w:val="yellow"/>
              </w:rPr>
              <w:t>Manufacturing prototype is too general?</w:t>
            </w:r>
          </w:p>
        </w:tc>
        <w:tc>
          <w:tcPr>
            <w:tcW w:w="4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66A5F31" w14:textId="77777777" w:rsidR="000977AE" w:rsidRPr="005843BB" w:rsidRDefault="000977AE" w:rsidP="000977AE">
            <w:pPr>
              <w:pStyle w:val="ISOChange"/>
              <w:rPr>
                <w:highlight w:val="yellow"/>
              </w:rPr>
            </w:pPr>
            <w:r w:rsidRPr="005843BB">
              <w:rPr>
                <w:highlight w:val="yellow"/>
              </w:rPr>
              <w:t>Change name to “used_prototype” to indicate this is the item used as the product.</w:t>
            </w:r>
          </w:p>
        </w:tc>
        <w:tc>
          <w:tcPr>
            <w:tcW w:w="2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2A428" w14:textId="0206014B" w:rsidR="000977AE" w:rsidRPr="005843BB" w:rsidRDefault="000977AE" w:rsidP="00E35FDF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DJO/MH sort out understanding</w:t>
            </w:r>
          </w:p>
        </w:tc>
      </w:tr>
      <w:tr w:rsidR="000977AE" w:rsidRPr="005843BB" w14:paraId="42E9CD3A" w14:textId="77777777" w:rsidTr="00D27FDA">
        <w:trPr>
          <w:jc w:val="center"/>
        </w:trPr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7A75B2" w14:textId="3A34DFA3" w:rsidR="000977AE" w:rsidRPr="005843BB" w:rsidRDefault="000977AE" w:rsidP="000977AE">
            <w:pPr>
              <w:pStyle w:val="ISOMB"/>
              <w:rPr>
                <w:highlight w:val="yellow"/>
              </w:rPr>
            </w:pPr>
            <w:r w:rsidRPr="005843BB">
              <w:rPr>
                <w:highlight w:val="yellow"/>
              </w:rPr>
              <w:t>US-62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01F631" w14:textId="1497B981" w:rsidR="000977AE" w:rsidRPr="005843BB" w:rsidRDefault="000977AE" w:rsidP="000977AE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4EBAE9" w14:textId="77777777" w:rsidR="000977AE" w:rsidRPr="005843BB" w:rsidRDefault="000977AE" w:rsidP="000977AE">
            <w:pPr>
              <w:pStyle w:val="ISOClause"/>
              <w:rPr>
                <w:highlight w:val="yellow"/>
              </w:rPr>
            </w:pPr>
            <w:r w:rsidRPr="005843BB">
              <w:rPr>
                <w:highlight w:val="yellow"/>
              </w:rPr>
              <w:t>4.3.246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7655DAC" w14:textId="77777777" w:rsidR="000977AE" w:rsidRPr="005843BB" w:rsidRDefault="000977AE" w:rsidP="000977AE">
            <w:pPr>
              <w:pStyle w:val="ISOParagraph"/>
              <w:rPr>
                <w:highlight w:val="yellow"/>
              </w:rPr>
            </w:pPr>
            <w:r w:rsidRPr="005843BB">
              <w:rPr>
                <w:highlight w:val="yellow"/>
              </w:rPr>
              <w:t>EXPRESS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C7984F" w14:textId="77777777" w:rsidR="000977AE" w:rsidRPr="005843BB" w:rsidRDefault="000977AE" w:rsidP="000977AE">
            <w:pPr>
              <w:pStyle w:val="ISOCommType"/>
              <w:rPr>
                <w:highlight w:val="yellow"/>
              </w:rPr>
            </w:pPr>
            <w:r w:rsidRPr="005843BB">
              <w:rPr>
                <w:highlight w:val="yellow"/>
              </w:rPr>
              <w:t>Ge</w:t>
            </w:r>
          </w:p>
        </w:tc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22AB5E3" w14:textId="77777777" w:rsidR="000977AE" w:rsidRPr="005843BB" w:rsidRDefault="000977AE" w:rsidP="000977AE">
            <w:pPr>
              <w:pStyle w:val="ISOComments"/>
              <w:rPr>
                <w:highlight w:val="yellow"/>
              </w:rPr>
            </w:pPr>
            <w:r w:rsidRPr="005843BB">
              <w:rPr>
                <w:highlight w:val="yellow"/>
              </w:rPr>
              <w:t>Supplier prototype is confusing</w:t>
            </w:r>
          </w:p>
        </w:tc>
        <w:tc>
          <w:tcPr>
            <w:tcW w:w="4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B909F3B" w14:textId="77777777" w:rsidR="000977AE" w:rsidRPr="005843BB" w:rsidRDefault="000977AE" w:rsidP="000977AE">
            <w:pPr>
              <w:pStyle w:val="ISOChange"/>
              <w:rPr>
                <w:highlight w:val="yellow"/>
              </w:rPr>
            </w:pPr>
            <w:r w:rsidRPr="005843BB">
              <w:rPr>
                <w:highlight w:val="yellow"/>
              </w:rPr>
              <w:t>Change name to “planned_prototype” to indicate this is the planned item for the product.</w:t>
            </w:r>
          </w:p>
        </w:tc>
        <w:tc>
          <w:tcPr>
            <w:tcW w:w="2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96523" w14:textId="3B6C5B5C" w:rsidR="000977AE" w:rsidRPr="005843BB" w:rsidRDefault="000977AE" w:rsidP="00E35FDF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DJO/MH sort out understanding</w:t>
            </w:r>
          </w:p>
        </w:tc>
      </w:tr>
      <w:tr w:rsidR="000977AE" w:rsidRPr="005843BB" w14:paraId="789E324E" w14:textId="77777777" w:rsidTr="00D27FDA">
        <w:trPr>
          <w:jc w:val="center"/>
        </w:trPr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E72F7EC" w14:textId="4B1D3C82" w:rsidR="000977AE" w:rsidRPr="005843BB" w:rsidRDefault="000977AE" w:rsidP="000977AE">
            <w:pPr>
              <w:pStyle w:val="ISOMB"/>
              <w:rPr>
                <w:highlight w:val="yellow"/>
              </w:rPr>
            </w:pPr>
            <w:r w:rsidRPr="005843BB">
              <w:rPr>
                <w:highlight w:val="yellow"/>
              </w:rPr>
              <w:t>US-63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9DE802" w14:textId="1BB44210" w:rsidR="000977AE" w:rsidRPr="005843BB" w:rsidRDefault="000977AE" w:rsidP="000977AE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DA754F" w14:textId="77777777" w:rsidR="000977AE" w:rsidRPr="005843BB" w:rsidRDefault="000977AE" w:rsidP="000977AE">
            <w:pPr>
              <w:pStyle w:val="ISOClause"/>
              <w:rPr>
                <w:highlight w:val="yellow"/>
              </w:rPr>
            </w:pPr>
            <w:r w:rsidRPr="005843BB">
              <w:rPr>
                <w:highlight w:val="yellow"/>
              </w:rPr>
              <w:t>4.3.246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ED336B5" w14:textId="77777777" w:rsidR="000977AE" w:rsidRPr="005843BB" w:rsidRDefault="000977AE" w:rsidP="000977AE">
            <w:pPr>
              <w:pStyle w:val="ISOParagraph"/>
              <w:rPr>
                <w:highlight w:val="yellow"/>
              </w:rPr>
            </w:pPr>
            <w:r w:rsidRPr="005843BB">
              <w:rPr>
                <w:highlight w:val="yellow"/>
              </w:rPr>
              <w:t>EXPRESS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E6A3E1" w14:textId="77777777" w:rsidR="000977AE" w:rsidRPr="005843BB" w:rsidRDefault="000977AE" w:rsidP="000977AE">
            <w:pPr>
              <w:pStyle w:val="ISOCommType"/>
              <w:rPr>
                <w:highlight w:val="yellow"/>
              </w:rPr>
            </w:pPr>
            <w:r w:rsidRPr="005843BB">
              <w:rPr>
                <w:highlight w:val="yellow"/>
              </w:rPr>
              <w:t>Te</w:t>
            </w:r>
          </w:p>
        </w:tc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629DEAF" w14:textId="77777777" w:rsidR="000977AE" w:rsidRPr="005843BB" w:rsidRDefault="000977AE" w:rsidP="000977AE">
            <w:pPr>
              <w:pStyle w:val="ISOComments"/>
              <w:rPr>
                <w:highlight w:val="yellow"/>
              </w:rPr>
            </w:pPr>
            <w:r w:rsidRPr="005843BB">
              <w:rPr>
                <w:highlight w:val="yellow"/>
              </w:rPr>
              <w:t>Designed prototype is missing</w:t>
            </w:r>
          </w:p>
        </w:tc>
        <w:tc>
          <w:tcPr>
            <w:tcW w:w="4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50A149" w14:textId="77777777" w:rsidR="000977AE" w:rsidRPr="005843BB" w:rsidRDefault="000977AE" w:rsidP="000977AE">
            <w:pPr>
              <w:pStyle w:val="ISOChange"/>
              <w:rPr>
                <w:highlight w:val="yellow"/>
              </w:rPr>
            </w:pPr>
            <w:r w:rsidRPr="005843BB">
              <w:rPr>
                <w:highlight w:val="yellow"/>
              </w:rPr>
              <w:t>Add property for the “designed_prototype” to show the as-designed item</w:t>
            </w:r>
          </w:p>
        </w:tc>
        <w:tc>
          <w:tcPr>
            <w:tcW w:w="2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852D3" w14:textId="46F9AC58" w:rsidR="000977AE" w:rsidRPr="005843BB" w:rsidRDefault="000977AE" w:rsidP="00E35FDF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DJO/MH sort out understanding</w:t>
            </w:r>
          </w:p>
        </w:tc>
      </w:tr>
      <w:tr w:rsidR="000977AE" w:rsidRPr="005843BB" w14:paraId="27746F5C" w14:textId="77777777" w:rsidTr="00D27FDA">
        <w:trPr>
          <w:jc w:val="center"/>
        </w:trPr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FCC961" w14:textId="5677522F" w:rsidR="000977AE" w:rsidRPr="005843BB" w:rsidRDefault="000977AE" w:rsidP="000977AE">
            <w:pPr>
              <w:pStyle w:val="ISOMB"/>
              <w:rPr>
                <w:highlight w:val="yellow"/>
              </w:rPr>
            </w:pPr>
            <w:r w:rsidRPr="005843BB">
              <w:rPr>
                <w:highlight w:val="yellow"/>
              </w:rPr>
              <w:t>US-64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C66F91" w14:textId="6D571C21" w:rsidR="000977AE" w:rsidRPr="005843BB" w:rsidRDefault="000977AE" w:rsidP="000977AE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2B30C01" w14:textId="77777777" w:rsidR="000977AE" w:rsidRPr="005843BB" w:rsidRDefault="000977AE" w:rsidP="000977AE">
            <w:pPr>
              <w:pStyle w:val="ISOClause"/>
              <w:rPr>
                <w:highlight w:val="yellow"/>
              </w:rPr>
            </w:pPr>
            <w:r w:rsidRPr="005843BB">
              <w:rPr>
                <w:highlight w:val="yellow"/>
              </w:rPr>
              <w:t>4.3.308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9E065A4" w14:textId="77777777" w:rsidR="000977AE" w:rsidRPr="005843BB" w:rsidRDefault="000977AE" w:rsidP="000977AE">
            <w:pPr>
              <w:pStyle w:val="ISOParagraph"/>
              <w:rPr>
                <w:highlight w:val="yellow"/>
              </w:rPr>
            </w:pPr>
            <w:r w:rsidRPr="005843BB">
              <w:rPr>
                <w:highlight w:val="yellow"/>
              </w:rPr>
              <w:t>EXPRESS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A83844" w14:textId="77777777" w:rsidR="000977AE" w:rsidRPr="005843BB" w:rsidRDefault="000977AE" w:rsidP="000977AE">
            <w:pPr>
              <w:pStyle w:val="ISOCommType"/>
              <w:rPr>
                <w:highlight w:val="yellow"/>
              </w:rPr>
            </w:pPr>
            <w:r w:rsidRPr="005843BB">
              <w:rPr>
                <w:highlight w:val="yellow"/>
              </w:rPr>
              <w:t>Ge</w:t>
            </w:r>
          </w:p>
        </w:tc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08373ED" w14:textId="77777777" w:rsidR="000977AE" w:rsidRPr="005843BB" w:rsidRDefault="000977AE" w:rsidP="000977AE">
            <w:pPr>
              <w:pStyle w:val="ISOComments"/>
              <w:rPr>
                <w:highlight w:val="yellow"/>
              </w:rPr>
            </w:pPr>
            <w:r w:rsidRPr="005843BB">
              <w:rPr>
                <w:highlight w:val="yellow"/>
              </w:rPr>
              <w:t>The description Added_cost is too general</w:t>
            </w:r>
          </w:p>
        </w:tc>
        <w:tc>
          <w:tcPr>
            <w:tcW w:w="4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E03222A" w14:textId="77777777" w:rsidR="000977AE" w:rsidRPr="005843BB" w:rsidRDefault="000977AE" w:rsidP="000977AE">
            <w:pPr>
              <w:pStyle w:val="ISOChange"/>
              <w:rPr>
                <w:highlight w:val="yellow"/>
              </w:rPr>
            </w:pPr>
            <w:r w:rsidRPr="005843BB">
              <w:rPr>
                <w:highlight w:val="yellow"/>
              </w:rPr>
              <w:t>Change added_cost to added_wear</w:t>
            </w:r>
          </w:p>
        </w:tc>
        <w:tc>
          <w:tcPr>
            <w:tcW w:w="2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281A6" w14:textId="7355873B" w:rsidR="000977AE" w:rsidRPr="005843BB" w:rsidRDefault="000977AE" w:rsidP="00E35FDF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DJO/MH sort out understanding</w:t>
            </w:r>
          </w:p>
        </w:tc>
      </w:tr>
      <w:tr w:rsidR="000977AE" w:rsidRPr="005843BB" w14:paraId="10975B37" w14:textId="77777777" w:rsidTr="00D27FDA">
        <w:trPr>
          <w:jc w:val="center"/>
        </w:trPr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8E0DCC9" w14:textId="0B07E046" w:rsidR="000977AE" w:rsidRPr="005843BB" w:rsidRDefault="000977AE" w:rsidP="000977AE">
            <w:pPr>
              <w:pStyle w:val="ISOMB"/>
              <w:rPr>
                <w:highlight w:val="yellow"/>
              </w:rPr>
            </w:pPr>
            <w:r w:rsidRPr="005843BB">
              <w:rPr>
                <w:highlight w:val="yellow"/>
              </w:rPr>
              <w:t>US-65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82E5FC" w14:textId="41DF004B" w:rsidR="000977AE" w:rsidRPr="005843BB" w:rsidRDefault="000977AE" w:rsidP="000977AE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BDBBA8" w14:textId="77777777" w:rsidR="000977AE" w:rsidRPr="005843BB" w:rsidRDefault="000977AE" w:rsidP="000977AE">
            <w:pPr>
              <w:pStyle w:val="ISOClause"/>
              <w:rPr>
                <w:highlight w:val="yellow"/>
              </w:rPr>
            </w:pPr>
            <w:r w:rsidRPr="005843BB">
              <w:rPr>
                <w:highlight w:val="yellow"/>
              </w:rPr>
              <w:t>4.3.40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D4DDF7" w14:textId="77777777" w:rsidR="000977AE" w:rsidRPr="005843BB" w:rsidRDefault="000977AE" w:rsidP="000977AE">
            <w:pPr>
              <w:pStyle w:val="ISOParagraph"/>
              <w:rPr>
                <w:highlight w:val="yellow"/>
              </w:rPr>
            </w:pPr>
            <w:r w:rsidRPr="005843BB">
              <w:rPr>
                <w:highlight w:val="yellow"/>
              </w:rPr>
              <w:t>EXPRESS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75446EF" w14:textId="77777777" w:rsidR="000977AE" w:rsidRPr="005843BB" w:rsidRDefault="000977AE" w:rsidP="000977AE">
            <w:pPr>
              <w:pStyle w:val="ISOCommType"/>
              <w:rPr>
                <w:highlight w:val="yellow"/>
              </w:rPr>
            </w:pPr>
            <w:r w:rsidRPr="005843BB">
              <w:rPr>
                <w:highlight w:val="yellow"/>
              </w:rPr>
              <w:t>Te</w:t>
            </w:r>
          </w:p>
        </w:tc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73248EA" w14:textId="77777777" w:rsidR="000977AE" w:rsidRPr="005843BB" w:rsidRDefault="000977AE" w:rsidP="000977AE">
            <w:pPr>
              <w:pStyle w:val="ISOComments"/>
              <w:rPr>
                <w:highlight w:val="yellow"/>
              </w:rPr>
            </w:pPr>
            <w:r w:rsidRPr="005843BB">
              <w:rPr>
                <w:highlight w:val="yellow"/>
              </w:rPr>
              <w:t>Add an attribute to restrict processing of the identification to intervals other than 1</w:t>
            </w:r>
          </w:p>
        </w:tc>
        <w:tc>
          <w:tcPr>
            <w:tcW w:w="4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243038" w14:textId="77777777" w:rsidR="000977AE" w:rsidRPr="005843BB" w:rsidRDefault="000977AE" w:rsidP="000977AE">
            <w:pPr>
              <w:pStyle w:val="ISOChange"/>
              <w:rPr>
                <w:highlight w:val="yellow"/>
              </w:rPr>
            </w:pPr>
            <w:r w:rsidRPr="005843BB">
              <w:rPr>
                <w:highlight w:val="yellow"/>
              </w:rPr>
              <w:t>Add Interval OPTIONAL INTEGER to describe frequency of processing with 1 being the default and 2 meaning the process is executed on every other layer</w:t>
            </w:r>
          </w:p>
          <w:p w14:paraId="0A5AADE3" w14:textId="77777777" w:rsidR="000977AE" w:rsidRPr="005843BB" w:rsidRDefault="000977AE" w:rsidP="000977AE">
            <w:pPr>
              <w:pStyle w:val="ISOChange"/>
              <w:rPr>
                <w:highlight w:val="yellow"/>
              </w:rPr>
            </w:pPr>
          </w:p>
        </w:tc>
        <w:tc>
          <w:tcPr>
            <w:tcW w:w="2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51926" w14:textId="77777777" w:rsidR="000977AE" w:rsidRPr="005843BB" w:rsidRDefault="000977AE" w:rsidP="00E35FDF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What is an interval?</w:t>
            </w:r>
          </w:p>
          <w:p w14:paraId="53CD9343" w14:textId="59327C57" w:rsidR="000977AE" w:rsidRPr="005843BB" w:rsidRDefault="000977AE" w:rsidP="00E35FDF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ID is used by a region, which can identify layer</w:t>
            </w:r>
          </w:p>
        </w:tc>
      </w:tr>
      <w:tr w:rsidR="000977AE" w:rsidRPr="002C459E" w14:paraId="71D847DF" w14:textId="77777777" w:rsidTr="00D27FDA">
        <w:trPr>
          <w:jc w:val="center"/>
        </w:trPr>
        <w:tc>
          <w:tcPr>
            <w:tcW w:w="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9319B6" w14:textId="59F5B391" w:rsidR="000977AE" w:rsidRPr="005843BB" w:rsidRDefault="000977AE" w:rsidP="000977AE">
            <w:pPr>
              <w:pStyle w:val="ISOMB"/>
              <w:rPr>
                <w:highlight w:val="yellow"/>
              </w:rPr>
            </w:pPr>
            <w:r w:rsidRPr="005843BB">
              <w:rPr>
                <w:highlight w:val="yellow"/>
              </w:rPr>
              <w:t>US-66</w:t>
            </w:r>
          </w:p>
        </w:tc>
        <w:tc>
          <w:tcPr>
            <w:tcW w:w="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4E0E98" w14:textId="231B2313" w:rsidR="000977AE" w:rsidRPr="005843BB" w:rsidRDefault="000977AE" w:rsidP="000977AE">
            <w:pPr>
              <w:pStyle w:val="ISOClause"/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C92AEE4" w14:textId="77777777" w:rsidR="000977AE" w:rsidRPr="005843BB" w:rsidRDefault="000977AE" w:rsidP="000977AE">
            <w:pPr>
              <w:pStyle w:val="ISOClause"/>
              <w:rPr>
                <w:highlight w:val="yellow"/>
              </w:rPr>
            </w:pPr>
            <w:r w:rsidRPr="005843BB">
              <w:rPr>
                <w:highlight w:val="yellow"/>
              </w:rPr>
              <w:t>4.3.40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24C3A37" w14:textId="77777777" w:rsidR="000977AE" w:rsidRPr="005843BB" w:rsidRDefault="000977AE" w:rsidP="000977AE">
            <w:pPr>
              <w:pStyle w:val="ISOParagraph"/>
              <w:rPr>
                <w:highlight w:val="yellow"/>
              </w:rPr>
            </w:pPr>
            <w:r w:rsidRPr="005843BB">
              <w:rPr>
                <w:highlight w:val="yellow"/>
              </w:rPr>
              <w:t>EXPRESS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624492" w14:textId="77777777" w:rsidR="000977AE" w:rsidRPr="005843BB" w:rsidRDefault="000977AE" w:rsidP="000977AE">
            <w:pPr>
              <w:pStyle w:val="ISOCommType"/>
              <w:rPr>
                <w:highlight w:val="yellow"/>
              </w:rPr>
            </w:pPr>
            <w:r w:rsidRPr="005843BB">
              <w:rPr>
                <w:highlight w:val="yellow"/>
              </w:rPr>
              <w:t>Te</w:t>
            </w:r>
          </w:p>
        </w:tc>
        <w:tc>
          <w:tcPr>
            <w:tcW w:w="4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ED60CA" w14:textId="77777777" w:rsidR="000977AE" w:rsidRPr="005843BB" w:rsidRDefault="000977AE" w:rsidP="000977AE">
            <w:pPr>
              <w:pStyle w:val="ISOComments"/>
              <w:rPr>
                <w:highlight w:val="yellow"/>
              </w:rPr>
            </w:pPr>
            <w:r w:rsidRPr="005843BB">
              <w:rPr>
                <w:highlight w:val="yellow"/>
              </w:rPr>
              <w:t>Restrict processing of the identrification to an area within a closed curve</w:t>
            </w:r>
          </w:p>
        </w:tc>
        <w:tc>
          <w:tcPr>
            <w:tcW w:w="4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AA717BA" w14:textId="77777777" w:rsidR="000977AE" w:rsidRPr="005843BB" w:rsidRDefault="000977AE" w:rsidP="000977AE">
            <w:pPr>
              <w:pStyle w:val="ISOChange"/>
              <w:rPr>
                <w:highlight w:val="yellow"/>
              </w:rPr>
            </w:pPr>
            <w:r w:rsidRPr="005843BB">
              <w:rPr>
                <w:highlight w:val="yellow"/>
              </w:rPr>
              <w:t>restricted_to  : closed_composite_curve</w:t>
            </w:r>
          </w:p>
        </w:tc>
        <w:tc>
          <w:tcPr>
            <w:tcW w:w="2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5F518" w14:textId="5BC663FF" w:rsidR="000977AE" w:rsidRPr="005843BB" w:rsidRDefault="000977AE" w:rsidP="00E35FDF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Does this come in through small/large Area element?</w:t>
            </w:r>
          </w:p>
        </w:tc>
      </w:tr>
      <w:tr w:rsidR="000977AE" w:rsidRPr="002C459E" w14:paraId="41739E86" w14:textId="77777777" w:rsidTr="00E61DFF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7DA06253" w14:textId="217DC5B1" w:rsidR="000977AE" w:rsidRPr="005843BB" w:rsidRDefault="000977AE" w:rsidP="000977AE">
            <w:pPr>
              <w:pStyle w:val="ISOMB"/>
              <w:rPr>
                <w:highlight w:val="yellow"/>
              </w:rPr>
            </w:pPr>
            <w:r w:rsidRPr="005843BB">
              <w:rPr>
                <w:highlight w:val="yellow"/>
                <w:lang w:val="en-US"/>
              </w:rPr>
              <w:t>SE-1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0CE8FB13" w14:textId="77777777" w:rsidR="000977AE" w:rsidRPr="005843BB" w:rsidRDefault="000977AE" w:rsidP="000977AE">
            <w:pPr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0F4B130" w14:textId="77777777" w:rsidR="000977AE" w:rsidRPr="005843BB" w:rsidRDefault="000977AE" w:rsidP="000977AE">
            <w:pPr>
              <w:rPr>
                <w:highlight w:val="yellow"/>
                <w:lang w:val="sv-SE"/>
              </w:rPr>
            </w:pPr>
            <w:r w:rsidRPr="005843BB">
              <w:rPr>
                <w:highlight w:val="yellow"/>
                <w:lang w:val="sv-SE"/>
              </w:rPr>
              <w:t>5.1.8.15.5</w:t>
            </w:r>
          </w:p>
          <w:p w14:paraId="263E5B80" w14:textId="77777777" w:rsidR="000977AE" w:rsidRPr="005843BB" w:rsidRDefault="000977AE" w:rsidP="000977AE">
            <w:pPr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14907E7" w14:textId="77777777" w:rsidR="000977AE" w:rsidRPr="005843BB" w:rsidRDefault="000977AE" w:rsidP="000977AE">
            <w:pPr>
              <w:rPr>
                <w:highlight w:val="yellow"/>
              </w:rPr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9C110EC" w14:textId="77777777" w:rsidR="000977AE" w:rsidRPr="005843BB" w:rsidRDefault="000977AE" w:rsidP="000977AE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te</w:t>
            </w:r>
          </w:p>
          <w:p w14:paraId="6EB2E5B4" w14:textId="77777777" w:rsidR="000977AE" w:rsidRPr="005843BB" w:rsidRDefault="000977AE" w:rsidP="000977AE">
            <w:pPr>
              <w:rPr>
                <w:highlight w:val="yellow"/>
              </w:rPr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0231E87" w14:textId="77777777" w:rsidR="000977AE" w:rsidRPr="005843BB" w:rsidRDefault="000977AE" w:rsidP="000977AE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cross_section_area_parameters is mapped to be represented as seven-dimensional curve which is not supported by ISO 10303-42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E570FDD" w14:textId="77777777" w:rsidR="000977AE" w:rsidRPr="005843BB" w:rsidRDefault="000977AE" w:rsidP="000977AE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Develop a solution</w:t>
            </w:r>
          </w:p>
          <w:p w14:paraId="2D085D90" w14:textId="77777777" w:rsidR="000977AE" w:rsidRPr="005843BB" w:rsidRDefault="000977AE" w:rsidP="000977AE">
            <w:pPr>
              <w:rPr>
                <w:highlight w:val="yellow"/>
              </w:rPr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4FA33B5" w14:textId="77777777" w:rsidR="000977AE" w:rsidRPr="005843BB" w:rsidRDefault="000977AE" w:rsidP="00E35FDF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Bounded curves are defined to use cartesian point which is limited to 3 space.  Part 42 issue.</w:t>
            </w:r>
          </w:p>
          <w:p w14:paraId="7D9E6AC9" w14:textId="77777777" w:rsidR="000977AE" w:rsidRPr="005843BB" w:rsidRDefault="000977AE" w:rsidP="00E35FDF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Possible to use collection of 1d curves?</w:t>
            </w:r>
          </w:p>
        </w:tc>
      </w:tr>
      <w:tr w:rsidR="000977AE" w:rsidRPr="002C459E" w14:paraId="4CCC2271" w14:textId="77777777" w:rsidTr="00E61DFF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7C48336E" w14:textId="6BBA3E86" w:rsidR="000977AE" w:rsidRPr="005843BB" w:rsidRDefault="000977AE" w:rsidP="000977AE">
            <w:pPr>
              <w:pStyle w:val="ISOMB"/>
            </w:pPr>
            <w:r w:rsidRPr="005843BB">
              <w:rPr>
                <w:lang w:val="en-US"/>
              </w:rPr>
              <w:t>SE</w:t>
            </w:r>
            <w:r w:rsidRPr="005843BB">
              <w:t>-2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8EA0C4D" w14:textId="77777777" w:rsidR="000977AE" w:rsidRPr="005843BB" w:rsidRDefault="000977AE" w:rsidP="000977AE"/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5E6E43A" w14:textId="77777777" w:rsidR="000977AE" w:rsidRPr="005843BB" w:rsidRDefault="000977AE" w:rsidP="000977AE">
            <w:r w:rsidRPr="005843BB">
              <w:t>4</w:t>
            </w:r>
          </w:p>
          <w:p w14:paraId="45CE6175" w14:textId="77777777" w:rsidR="000977AE" w:rsidRPr="005843BB" w:rsidRDefault="000977AE" w:rsidP="000977AE"/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97D9DEC" w14:textId="77777777" w:rsidR="000977AE" w:rsidRPr="005843BB" w:rsidRDefault="000977AE" w:rsidP="000977AE"/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320271A" w14:textId="77777777" w:rsidR="000977AE" w:rsidRPr="005843BB" w:rsidRDefault="000977AE" w:rsidP="000977AE">
            <w:r w:rsidRPr="005843BB">
              <w:t>te/ed</w:t>
            </w:r>
          </w:p>
          <w:p w14:paraId="0388C50D" w14:textId="77777777" w:rsidR="000977AE" w:rsidRPr="005843BB" w:rsidRDefault="000977AE" w:rsidP="000977AE"/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0FC2478" w14:textId="77777777" w:rsidR="000977AE" w:rsidRPr="005843BB" w:rsidRDefault="000977AE" w:rsidP="000977AE">
            <w:r w:rsidRPr="005843BB">
              <w:t>There are 7 occurrences of the word "maximim”.</w:t>
            </w:r>
          </w:p>
          <w:p w14:paraId="540FE886" w14:textId="77777777" w:rsidR="000977AE" w:rsidRPr="005843BB" w:rsidRDefault="000977AE" w:rsidP="000977AE"/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01583E94" w14:textId="77777777" w:rsidR="000977AE" w:rsidRPr="005843BB" w:rsidRDefault="000977AE" w:rsidP="000977AE">
            <w:r w:rsidRPr="005843BB">
              <w:t>Change to "maximum".</w:t>
            </w:r>
          </w:p>
          <w:p w14:paraId="31656020" w14:textId="77777777" w:rsidR="000977AE" w:rsidRPr="005843BB" w:rsidRDefault="000977AE" w:rsidP="000977AE"/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1925737C" w14:textId="65D6351C" w:rsidR="000977AE" w:rsidRPr="005843BB" w:rsidRDefault="00DE0E68" w:rsidP="00E35FDF">
            <w:r>
              <w:t>RESOLVED (ED)</w:t>
            </w:r>
            <w:r w:rsidR="00E35FDF">
              <w:t xml:space="preserve"> - </w:t>
            </w:r>
            <w:r w:rsidR="000977AE" w:rsidRPr="005843BB">
              <w:t>changed all 7 occurrences of 'maximim' to 'maximum' in Clause 4.</w:t>
            </w:r>
          </w:p>
        </w:tc>
      </w:tr>
      <w:tr w:rsidR="000977AE" w:rsidRPr="002C459E" w14:paraId="351F0C72" w14:textId="77777777" w:rsidTr="00E61DFF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0F01C84" w14:textId="181C5FEF" w:rsidR="000977AE" w:rsidRPr="002C459E" w:rsidRDefault="000977AE" w:rsidP="000977AE">
            <w:pPr>
              <w:pStyle w:val="ISOMB"/>
            </w:pPr>
            <w:r w:rsidRPr="002C459E">
              <w:rPr>
                <w:lang w:val="en-US"/>
              </w:rPr>
              <w:t>SE</w:t>
            </w:r>
            <w:r>
              <w:t>-3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5682C45A" w14:textId="77777777" w:rsidR="000977AE" w:rsidRPr="002C459E" w:rsidRDefault="000977AE" w:rsidP="000977AE"/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1B386B6" w14:textId="77777777" w:rsidR="000977AE" w:rsidRPr="002C459E" w:rsidRDefault="000977AE" w:rsidP="000977AE">
            <w:pPr>
              <w:rPr>
                <w:lang w:val="sv-SE"/>
              </w:rPr>
            </w:pPr>
            <w:r w:rsidRPr="002C459E">
              <w:rPr>
                <w:lang w:val="sv-SE"/>
              </w:rPr>
              <w:t>5.2.6.11</w:t>
            </w:r>
          </w:p>
          <w:p w14:paraId="0F43E20A" w14:textId="77777777" w:rsidR="000977AE" w:rsidRPr="002C459E" w:rsidRDefault="000977AE" w:rsidP="000977AE"/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A435F18" w14:textId="77777777" w:rsidR="000977AE" w:rsidRPr="002C459E" w:rsidRDefault="000977AE" w:rsidP="000977AE"/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5A3DDCE" w14:textId="77777777" w:rsidR="000977AE" w:rsidRPr="002C459E" w:rsidRDefault="000977AE" w:rsidP="000977AE">
            <w:r w:rsidRPr="002C459E">
              <w:t>te</w:t>
            </w:r>
          </w:p>
          <w:p w14:paraId="3A81099E" w14:textId="77777777" w:rsidR="000977AE" w:rsidRPr="002C459E" w:rsidRDefault="000977AE" w:rsidP="000977AE"/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035ACDD1" w14:textId="77777777" w:rsidR="000977AE" w:rsidRPr="002C459E" w:rsidRDefault="000977AE" w:rsidP="000977AE">
            <w:r w:rsidRPr="002C459E">
              <w:t>Group qualifier needed in return statement in FUNCTION verify_ballnose_endmill_dimensions.</w:t>
            </w:r>
          </w:p>
          <w:p w14:paraId="4D966F1E" w14:textId="77777777" w:rsidR="000977AE" w:rsidRPr="002C459E" w:rsidRDefault="000977AE" w:rsidP="000977AE"/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1F31A17A" w14:textId="77777777" w:rsidR="000977AE" w:rsidRPr="002C459E" w:rsidRDefault="000977AE" w:rsidP="000977AE">
            <w:r w:rsidRPr="002C459E">
              <w:t xml:space="preserve">Change </w:t>
            </w:r>
          </w:p>
          <w:p w14:paraId="4E0C750D" w14:textId="77777777" w:rsidR="000977AE" w:rsidRPr="002C459E" w:rsidRDefault="000977AE" w:rsidP="000977AE">
            <w:r w:rsidRPr="002C459E">
              <w:t xml:space="preserve">(rads[1].value_component = dias[1].value_component/2)) </w:t>
            </w:r>
          </w:p>
          <w:p w14:paraId="4EF3423F" w14:textId="77777777" w:rsidR="000977AE" w:rsidRPr="002C459E" w:rsidRDefault="000977AE" w:rsidP="000977AE">
            <w:r w:rsidRPr="002C459E">
              <w:t xml:space="preserve">to  </w:t>
            </w:r>
          </w:p>
          <w:p w14:paraId="65415283" w14:textId="77777777" w:rsidR="000977AE" w:rsidRPr="002C459E" w:rsidRDefault="000977AE" w:rsidP="000977AE">
            <w:r w:rsidRPr="002C459E">
              <w:t>(rads[1]\representation_item\measure_representation_item.value_component =</w:t>
            </w:r>
          </w:p>
          <w:p w14:paraId="16074D73" w14:textId="77777777" w:rsidR="000977AE" w:rsidRPr="002C459E" w:rsidRDefault="000977AE" w:rsidP="000977AE">
            <w:r w:rsidRPr="002C459E">
              <w:lastRenderedPageBreak/>
              <w:t>dias[1]\representation_item\measure_representation_item.value_component/2))</w:t>
            </w:r>
          </w:p>
          <w:p w14:paraId="3132F0CC" w14:textId="77777777" w:rsidR="000977AE" w:rsidRPr="002C459E" w:rsidRDefault="000977AE" w:rsidP="000977AE"/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A4C888C" w14:textId="635F6E4E" w:rsidR="000977AE" w:rsidRPr="002C459E" w:rsidRDefault="009D5F75" w:rsidP="00E35FDF">
            <w:r>
              <w:lastRenderedPageBreak/>
              <w:t xml:space="preserve">RESOLVED (ED) – If you add the group qualifier, it needs to go all the way down to measure with unit to be </w:t>
            </w:r>
            <w:r w:rsidR="00D608B3">
              <w:t xml:space="preserve">correct.  Added qualifier </w:t>
            </w:r>
            <w:r w:rsidR="00D608B3" w:rsidRPr="00D608B3">
              <w:t>\representation_item\measure_</w:t>
            </w:r>
            <w:r w:rsidR="00D608B3" w:rsidRPr="00D608B3">
              <w:lastRenderedPageBreak/>
              <w:t>representation_item\measure_with_unit</w:t>
            </w:r>
          </w:p>
        </w:tc>
      </w:tr>
      <w:tr w:rsidR="000977AE" w:rsidRPr="002C459E" w14:paraId="7CEA939C" w14:textId="77777777" w:rsidTr="00E61DFF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7A95FAD4" w14:textId="0178110D" w:rsidR="000977AE" w:rsidRPr="002C459E" w:rsidRDefault="000977AE" w:rsidP="000977AE">
            <w:pPr>
              <w:pStyle w:val="ISOMB"/>
            </w:pPr>
            <w:r w:rsidRPr="002C459E">
              <w:rPr>
                <w:lang w:val="en-US"/>
              </w:rPr>
              <w:lastRenderedPageBreak/>
              <w:t>SE</w:t>
            </w:r>
            <w:r>
              <w:t>-4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6C48084" w14:textId="77777777" w:rsidR="000977AE" w:rsidRPr="002C459E" w:rsidRDefault="000977AE" w:rsidP="000977AE"/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B832F48" w14:textId="77777777" w:rsidR="000977AE" w:rsidRPr="002C459E" w:rsidRDefault="000977AE" w:rsidP="000977AE">
            <w:pPr>
              <w:rPr>
                <w:lang w:val="sv-SE"/>
              </w:rPr>
            </w:pPr>
            <w:r w:rsidRPr="002C459E">
              <w:rPr>
                <w:lang w:val="sv-SE"/>
              </w:rPr>
              <w:t>5.2.6.12</w:t>
            </w:r>
          </w:p>
          <w:p w14:paraId="12B9A324" w14:textId="77777777" w:rsidR="000977AE" w:rsidRPr="002C459E" w:rsidRDefault="000977AE" w:rsidP="000977AE"/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6B46894" w14:textId="77777777" w:rsidR="000977AE" w:rsidRPr="002C459E" w:rsidRDefault="000977AE" w:rsidP="000977AE"/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21CE111" w14:textId="77777777" w:rsidR="000977AE" w:rsidRPr="002C459E" w:rsidRDefault="000977AE" w:rsidP="000977AE">
            <w:r w:rsidRPr="002C459E">
              <w:t>te</w:t>
            </w:r>
          </w:p>
          <w:p w14:paraId="28F300D9" w14:textId="77777777" w:rsidR="000977AE" w:rsidRPr="002C459E" w:rsidRDefault="000977AE" w:rsidP="000977AE"/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0D745D1A" w14:textId="77777777" w:rsidR="000977AE" w:rsidRPr="002C459E" w:rsidRDefault="000977AE" w:rsidP="000977AE">
            <w:r w:rsidRPr="002C459E">
              <w:t>Group qualifier needed in return statement in FUNCTION verify_bullnose_endmill_dimensions.</w:t>
            </w:r>
          </w:p>
          <w:p w14:paraId="442477E0" w14:textId="77777777" w:rsidR="000977AE" w:rsidRPr="002C459E" w:rsidRDefault="000977AE" w:rsidP="000977AE"/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617A684" w14:textId="77777777" w:rsidR="000977AE" w:rsidRPr="002C459E" w:rsidRDefault="000977AE" w:rsidP="000977AE">
            <w:r w:rsidRPr="002C459E">
              <w:t>Change</w:t>
            </w:r>
          </w:p>
          <w:p w14:paraId="145BDD23" w14:textId="77777777" w:rsidR="000977AE" w:rsidRPr="002C459E" w:rsidRDefault="000977AE" w:rsidP="000977AE">
            <w:r w:rsidRPr="002C459E">
              <w:t>(rads[1].value_component = dias[1].value_component/2))</w:t>
            </w:r>
          </w:p>
          <w:p w14:paraId="233F509F" w14:textId="77777777" w:rsidR="000977AE" w:rsidRPr="002C459E" w:rsidRDefault="000977AE" w:rsidP="000977AE">
            <w:r w:rsidRPr="002C459E">
              <w:t>to</w:t>
            </w:r>
          </w:p>
          <w:p w14:paraId="4F04B37C" w14:textId="77777777" w:rsidR="000977AE" w:rsidRPr="002C459E" w:rsidRDefault="000977AE" w:rsidP="000977AE">
            <w:r w:rsidRPr="002C459E">
              <w:t>(rads[1]\representation_item\measure_representation_item.value_component =</w:t>
            </w:r>
          </w:p>
          <w:p w14:paraId="02668015" w14:textId="77777777" w:rsidR="000977AE" w:rsidRPr="002C459E" w:rsidRDefault="000977AE" w:rsidP="000977AE">
            <w:r w:rsidRPr="002C459E">
              <w:t>dias[1]\representation_item\measure_representation_item.value_component/2))</w:t>
            </w:r>
          </w:p>
          <w:p w14:paraId="314C458D" w14:textId="77777777" w:rsidR="000977AE" w:rsidRPr="002C459E" w:rsidRDefault="000977AE" w:rsidP="000977AE"/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614F43C" w14:textId="231A9F9F" w:rsidR="000977AE" w:rsidRPr="002C459E" w:rsidRDefault="00D608B3" w:rsidP="00E35FDF">
            <w:r>
              <w:t>RESOLVED (ED) – Added qualifier as discussed in SE-3</w:t>
            </w:r>
          </w:p>
        </w:tc>
      </w:tr>
      <w:tr w:rsidR="000977AE" w:rsidRPr="005843BB" w14:paraId="636DF12E" w14:textId="77777777" w:rsidTr="00E61DFF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CD85404" w14:textId="376BD5E7" w:rsidR="000977AE" w:rsidRPr="00596ED5" w:rsidRDefault="000977AE" w:rsidP="000977AE">
            <w:pPr>
              <w:pStyle w:val="ISOMB"/>
            </w:pPr>
            <w:r w:rsidRPr="00596ED5">
              <w:rPr>
                <w:lang w:val="en-US"/>
              </w:rPr>
              <w:t>SE</w:t>
            </w:r>
            <w:r w:rsidRPr="00596ED5">
              <w:t>-5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21BFE6A" w14:textId="77777777" w:rsidR="000977AE" w:rsidRPr="00596ED5" w:rsidRDefault="000977AE" w:rsidP="000977AE"/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6FBDDA2" w14:textId="77777777" w:rsidR="000977AE" w:rsidRPr="00596ED5" w:rsidRDefault="000977AE" w:rsidP="000977AE">
            <w:pPr>
              <w:rPr>
                <w:lang w:val="sv-SE"/>
              </w:rPr>
            </w:pPr>
            <w:r w:rsidRPr="00596ED5">
              <w:rPr>
                <w:lang w:val="sv-SE"/>
              </w:rPr>
              <w:t>5.1.15.55.4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7726160" w14:textId="77777777" w:rsidR="000977AE" w:rsidRPr="00596ED5" w:rsidRDefault="000977AE" w:rsidP="000977AE"/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6A0E6B53" w14:textId="77777777" w:rsidR="000977AE" w:rsidRPr="00596ED5" w:rsidRDefault="000977AE" w:rsidP="000977AE">
            <w:r w:rsidRPr="00596ED5">
              <w:t>te</w:t>
            </w:r>
          </w:p>
          <w:p w14:paraId="46384BFC" w14:textId="77777777" w:rsidR="000977AE" w:rsidRPr="00596ED5" w:rsidRDefault="000977AE" w:rsidP="000977AE"/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8C7CD8C" w14:textId="77777777" w:rsidR="000977AE" w:rsidRPr="00596ED5" w:rsidRDefault="000977AE" w:rsidP="000977AE">
            <w:r w:rsidRPr="00596ED5">
              <w:t>Why is Product_view_twin identifier attribute user_serial_number mapped to be represented as a property? It seem to be inconsistent with the mapping of attribute system_serial_number.</w:t>
            </w:r>
          </w:p>
          <w:p w14:paraId="24256D3F" w14:textId="77777777" w:rsidR="000977AE" w:rsidRPr="00596ED5" w:rsidRDefault="000977AE" w:rsidP="000977AE"/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ADCC741" w14:textId="77777777" w:rsidR="000977AE" w:rsidRPr="00596ED5" w:rsidRDefault="000977AE" w:rsidP="000977AE">
            <w:r w:rsidRPr="00596ED5">
              <w:t>No need to change but expected mapping was the use of ISO 10303-41 identification_assignment and identification_role, as documented in earlier AP238 ed4 version (WG15 N265).</w:t>
            </w:r>
          </w:p>
          <w:p w14:paraId="12D4D964" w14:textId="77777777" w:rsidR="000977AE" w:rsidRPr="00596ED5" w:rsidRDefault="000977AE" w:rsidP="000977AE"/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AA47D77" w14:textId="5C1F3A0D" w:rsidR="000977AE" w:rsidRPr="00596ED5" w:rsidRDefault="00596ED5" w:rsidP="00E35FDF">
            <w:r w:rsidRPr="00596ED5">
              <w:t>RESOLVED (ED) - Adopted identification assignment mapping.</w:t>
            </w:r>
          </w:p>
        </w:tc>
      </w:tr>
      <w:tr w:rsidR="000977AE" w:rsidRPr="005843BB" w14:paraId="730AF94B" w14:textId="77777777" w:rsidTr="00E61DFF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DB80FC0" w14:textId="442E50DB" w:rsidR="000977AE" w:rsidRPr="00E3362C" w:rsidRDefault="000977AE" w:rsidP="000977AE">
            <w:pPr>
              <w:pStyle w:val="ISOMB"/>
            </w:pPr>
            <w:r w:rsidRPr="00E3362C">
              <w:rPr>
                <w:lang w:val="en-US"/>
              </w:rPr>
              <w:t>SE-</w:t>
            </w:r>
            <w:r w:rsidRPr="00E3362C">
              <w:t>6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49412AB7" w14:textId="77777777" w:rsidR="000977AE" w:rsidRPr="00E3362C" w:rsidRDefault="000977AE" w:rsidP="000977AE"/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41092F5" w14:textId="77777777" w:rsidR="000977AE" w:rsidRPr="00E3362C" w:rsidRDefault="000977AE" w:rsidP="000977AE">
            <w:r w:rsidRPr="00E3362C">
              <w:t>Annex I</w:t>
            </w:r>
          </w:p>
          <w:p w14:paraId="6AE2B118" w14:textId="77777777" w:rsidR="000977AE" w:rsidRPr="00E3362C" w:rsidRDefault="000977AE" w:rsidP="000977AE"/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5B0DBBC" w14:textId="77777777" w:rsidR="000977AE" w:rsidRPr="00E3362C" w:rsidRDefault="000977AE" w:rsidP="000977AE">
            <w:r w:rsidRPr="00E3362C">
              <w:t>AIM Long form</w:t>
            </w:r>
          </w:p>
          <w:p w14:paraId="3CEA7212" w14:textId="77777777" w:rsidR="000977AE" w:rsidRPr="00E3362C" w:rsidRDefault="000977AE" w:rsidP="000977AE"/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926EDEA" w14:textId="77777777" w:rsidR="000977AE" w:rsidRPr="00E3362C" w:rsidRDefault="000977AE" w:rsidP="000977AE">
            <w:r w:rsidRPr="00E3362C">
              <w:t>te</w:t>
            </w:r>
          </w:p>
          <w:p w14:paraId="3581E786" w14:textId="77777777" w:rsidR="000977AE" w:rsidRPr="00E3362C" w:rsidRDefault="000977AE" w:rsidP="000977AE"/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539BDE63" w14:textId="77777777" w:rsidR="000977AE" w:rsidRPr="00E3362C" w:rsidRDefault="000977AE" w:rsidP="000977AE">
            <w:r w:rsidRPr="00E3362C">
              <w:t xml:space="preserve">constructive_geometry_representation.wr2 issue, also documented in </w:t>
            </w:r>
            <w:hyperlink r:id="rId7" w:tgtFrame="_blank" w:history="1">
              <w:r w:rsidRPr="00E3362C">
                <w:rPr>
                  <w:rStyle w:val="Hyperlink"/>
                </w:rPr>
                <w:t>[TCSC410303-2716] constructive_geometry_representation.wr2 issue - ISO Tickets (Pilot)</w:t>
              </w:r>
            </w:hyperlink>
          </w:p>
          <w:p w14:paraId="1DAF6C96" w14:textId="77777777" w:rsidR="000977AE" w:rsidRPr="00E3362C" w:rsidRDefault="000977AE" w:rsidP="000977AE"/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6DE56A31" w14:textId="77777777" w:rsidR="000977AE" w:rsidRPr="00E3362C" w:rsidRDefault="000977AE" w:rsidP="000977AE">
            <w:r w:rsidRPr="00E3362C">
              <w:t>In end of WR2 change</w:t>
            </w:r>
          </w:p>
          <w:p w14:paraId="1527C061" w14:textId="77777777" w:rsidR="000977AE" w:rsidRPr="00E3362C" w:rsidRDefault="000977AE" w:rsidP="000977AE">
            <w:r w:rsidRPr="00E3362C">
              <w:t>"TYPEOF(cgr_i)) &amp;lt;&amp;gt; 1))) = 0;"</w:t>
            </w:r>
          </w:p>
          <w:p w14:paraId="310C1657" w14:textId="77777777" w:rsidR="000977AE" w:rsidRPr="00E3362C" w:rsidRDefault="000977AE" w:rsidP="000977AE">
            <w:r w:rsidRPr="00E3362C">
              <w:t>to</w:t>
            </w:r>
          </w:p>
          <w:p w14:paraId="37C1DDEC" w14:textId="77777777" w:rsidR="000977AE" w:rsidRPr="00E3362C" w:rsidRDefault="000977AE" w:rsidP="000977AE">
            <w:r w:rsidRPr="00E3362C">
              <w:t>"TYPEOF(cgr_i)) = 1))) = 0;"</w:t>
            </w:r>
          </w:p>
          <w:p w14:paraId="236B8A2B" w14:textId="77777777" w:rsidR="000977AE" w:rsidRPr="00E3362C" w:rsidRDefault="000977AE" w:rsidP="000977AE"/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6FA04885" w14:textId="2AE783E2" w:rsidR="000977AE" w:rsidRPr="00E3362C" w:rsidRDefault="00E3362C" w:rsidP="00E35FDF">
            <w:r w:rsidRPr="00E3362C">
              <w:t>RESOLVED (ED) - Adopted proposed solution</w:t>
            </w:r>
          </w:p>
        </w:tc>
      </w:tr>
      <w:tr w:rsidR="000977AE" w:rsidRPr="005843BB" w14:paraId="62B53C12" w14:textId="77777777" w:rsidTr="00E61DFF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021FAE3" w14:textId="2EA3F947" w:rsidR="000977AE" w:rsidRPr="005843BB" w:rsidRDefault="000977AE" w:rsidP="000977AE">
            <w:pPr>
              <w:pStyle w:val="ISOMB"/>
              <w:rPr>
                <w:highlight w:val="yellow"/>
              </w:rPr>
            </w:pPr>
            <w:r w:rsidRPr="005843BB">
              <w:rPr>
                <w:highlight w:val="yellow"/>
                <w:lang w:val="en-US"/>
              </w:rPr>
              <w:t>SE</w:t>
            </w:r>
            <w:r w:rsidRPr="005843BB">
              <w:rPr>
                <w:highlight w:val="yellow"/>
              </w:rPr>
              <w:t>-7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2A2AEE1" w14:textId="77777777" w:rsidR="000977AE" w:rsidRPr="005843BB" w:rsidRDefault="000977AE" w:rsidP="000977AE">
            <w:pPr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61BD477" w14:textId="77777777" w:rsidR="000977AE" w:rsidRPr="005843BB" w:rsidRDefault="000977AE" w:rsidP="000977AE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4.3.308</w:t>
            </w:r>
          </w:p>
          <w:p w14:paraId="54B2B444" w14:textId="77777777" w:rsidR="000977AE" w:rsidRPr="005843BB" w:rsidRDefault="000977AE" w:rsidP="000977AE">
            <w:pPr>
              <w:rPr>
                <w:highlight w:val="yellow"/>
              </w:rPr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6BA8924" w14:textId="77777777" w:rsidR="000977AE" w:rsidRPr="005843BB" w:rsidRDefault="000977AE" w:rsidP="000977AE">
            <w:pPr>
              <w:rPr>
                <w:highlight w:val="yellow"/>
              </w:rPr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1D2C0E42" w14:textId="77777777" w:rsidR="000977AE" w:rsidRPr="005843BB" w:rsidRDefault="000977AE" w:rsidP="000977AE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te</w:t>
            </w:r>
          </w:p>
          <w:p w14:paraId="3E2BCE32" w14:textId="77777777" w:rsidR="000977AE" w:rsidRPr="005843BB" w:rsidRDefault="000977AE" w:rsidP="000977AE">
            <w:pPr>
              <w:rPr>
                <w:highlight w:val="yellow"/>
              </w:rPr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192344C" w14:textId="77777777" w:rsidR="000977AE" w:rsidRPr="005843BB" w:rsidRDefault="000977AE" w:rsidP="000977AE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The Tool_life_estimate entity differ from our recent discussion of Tool Paths as a Service.</w:t>
            </w:r>
          </w:p>
          <w:p w14:paraId="50ED232C" w14:textId="77777777" w:rsidR="000977AE" w:rsidRPr="005843BB" w:rsidRDefault="000977AE" w:rsidP="000977AE">
            <w:pPr>
              <w:rPr>
                <w:highlight w:val="yellow"/>
              </w:rPr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46B277A" w14:textId="77777777" w:rsidR="000977AE" w:rsidRPr="005843BB" w:rsidRDefault="000977AE" w:rsidP="000977AE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Update the entity or remove it for publication (and keep it for further testing)</w:t>
            </w:r>
          </w:p>
          <w:p w14:paraId="0DD63AA8" w14:textId="77777777" w:rsidR="000977AE" w:rsidRPr="005843BB" w:rsidRDefault="000977AE" w:rsidP="000977AE">
            <w:pPr>
              <w:rPr>
                <w:highlight w:val="yellow"/>
              </w:rPr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6E94EF82" w14:textId="77777777" w:rsidR="000977AE" w:rsidRPr="005843BB" w:rsidRDefault="000977AE" w:rsidP="00E35FDF">
            <w:pPr>
              <w:rPr>
                <w:highlight w:val="yellow"/>
              </w:rPr>
            </w:pPr>
            <w:r w:rsidRPr="005843BB">
              <w:rPr>
                <w:highlight w:val="yellow"/>
              </w:rPr>
              <w:t>TPAS work intended for E5, E4 design is best current understanding, not clear what impact is from removing from E4.</w:t>
            </w:r>
          </w:p>
        </w:tc>
      </w:tr>
      <w:tr w:rsidR="000977AE" w:rsidRPr="002C459E" w14:paraId="18F949B5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D173A0F" w14:textId="720563B9" w:rsidR="000977AE" w:rsidRPr="002C459E" w:rsidRDefault="000977AE" w:rsidP="000977AE">
            <w:pPr>
              <w:pStyle w:val="ISOMB"/>
              <w:rPr>
                <w:sz w:val="16"/>
              </w:rPr>
            </w:pPr>
            <w:r>
              <w:t>ISO-1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0F1B2346" w14:textId="4DC5C316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F24F565" w14:textId="271180F0" w:rsidR="000977AE" w:rsidRPr="002C459E" w:rsidRDefault="000977AE" w:rsidP="000977AE">
            <w:pPr>
              <w:pStyle w:val="ISOClause"/>
              <w:rPr>
                <w:sz w:val="16"/>
              </w:rPr>
            </w:pPr>
            <w:r>
              <w:t>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7E6E9AC" w14:textId="658C4543" w:rsidR="000977AE" w:rsidRPr="002C459E" w:rsidRDefault="000977AE" w:rsidP="000977AE">
            <w:pPr>
              <w:pStyle w:val="ISOParagraph"/>
              <w:rPr>
                <w:sz w:val="16"/>
              </w:rPr>
            </w:pPr>
            <w:r>
              <w:t>Scope, NOTE 1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09F5E5A" w14:textId="5149FF85" w:rsidR="000977AE" w:rsidRPr="002C459E" w:rsidRDefault="000977AE" w:rsidP="000977AE">
            <w:pPr>
              <w:pStyle w:val="ISOCommType"/>
              <w:rPr>
                <w:sz w:val="16"/>
              </w:rPr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1CF367A2" w14:textId="1EDC658A" w:rsidR="000977AE" w:rsidRPr="002C459E" w:rsidRDefault="000977AE" w:rsidP="000977AE">
            <w:pPr>
              <w:pStyle w:val="ISOComments"/>
              <w:rPr>
                <w:color w:val="FF0000"/>
                <w:sz w:val="16"/>
              </w:rPr>
            </w:pPr>
            <w:r>
              <w:t>Annex F is not hyperlinked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0DB6986" w14:textId="083018E8" w:rsidR="000977AE" w:rsidRPr="002C459E" w:rsidRDefault="000977AE" w:rsidP="000977AE">
            <w:pPr>
              <w:pStyle w:val="ISOChange"/>
              <w:rPr>
                <w:sz w:val="16"/>
              </w:rPr>
            </w:pPr>
            <w:r>
              <w:t>Add hyperlink to Annex F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C6C11F2" w14:textId="1F512701" w:rsidR="000977AE" w:rsidRPr="002C459E" w:rsidRDefault="00DE0E68" w:rsidP="00E35FDF">
            <w:r>
              <w:t>RESOLVED (ED)</w:t>
            </w:r>
            <w:r w:rsidR="00E35FDF">
              <w:t xml:space="preserve"> - Adopted proposed solution</w:t>
            </w:r>
          </w:p>
        </w:tc>
      </w:tr>
      <w:tr w:rsidR="000977AE" w:rsidRPr="002C459E" w14:paraId="74212F9B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5CC48AEC" w14:textId="53CFAE4F" w:rsidR="000977AE" w:rsidRPr="002C459E" w:rsidRDefault="000977AE" w:rsidP="000977AE">
            <w:pPr>
              <w:pStyle w:val="ISOMB"/>
              <w:rPr>
                <w:sz w:val="16"/>
              </w:rPr>
            </w:pPr>
            <w:r>
              <w:t>ISO-2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B126AE1" w14:textId="77777777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C9B3034" w14:textId="5ECF142C" w:rsidR="000977AE" w:rsidRPr="002C459E" w:rsidRDefault="000977AE" w:rsidP="000977AE">
            <w:pPr>
              <w:pStyle w:val="ISOClause"/>
              <w:rPr>
                <w:sz w:val="16"/>
              </w:rPr>
            </w:pPr>
            <w:r>
              <w:t>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894F51C" w14:textId="4945C9AE" w:rsidR="000977AE" w:rsidRPr="002C459E" w:rsidRDefault="000977AE" w:rsidP="000977AE">
            <w:pPr>
              <w:pStyle w:val="ISOParagraph"/>
              <w:rPr>
                <w:sz w:val="16"/>
              </w:rPr>
            </w:pPr>
            <w:r>
              <w:t>Scope, NOTE 2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58C122E" w14:textId="1556EF0E" w:rsidR="000977AE" w:rsidRPr="002C459E" w:rsidRDefault="000977AE" w:rsidP="000977AE">
            <w:pPr>
              <w:pStyle w:val="ISOCommType"/>
              <w:rPr>
                <w:sz w:val="16"/>
              </w:rPr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29A254D7" w14:textId="431DB391" w:rsidR="000977AE" w:rsidRPr="002C459E" w:rsidRDefault="000977AE" w:rsidP="000977AE">
            <w:pPr>
              <w:pStyle w:val="ISOComments"/>
              <w:rPr>
                <w:color w:val="FF0000"/>
                <w:sz w:val="16"/>
              </w:rPr>
            </w:pPr>
            <w:r>
              <w:t>NOTE 2 content is appropriate to the Introduction (background information to the standard).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39D85AF" w14:textId="657EA674" w:rsidR="000977AE" w:rsidRPr="002C459E" w:rsidRDefault="000977AE" w:rsidP="000977AE">
            <w:pPr>
              <w:pStyle w:val="ISOChange"/>
              <w:rPr>
                <w:sz w:val="16"/>
              </w:rPr>
            </w:pPr>
            <w:r>
              <w:t>Move NOTE 2 to the Introduction and move into regular text (note is not necessary)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D1E72A6" w14:textId="71093858" w:rsidR="000977AE" w:rsidRPr="002C459E" w:rsidRDefault="00DE0E68" w:rsidP="00E35FDF">
            <w:r>
              <w:t>RESOLVED (ED)</w:t>
            </w:r>
            <w:r w:rsidR="00DA2C38">
              <w:t xml:space="preserve"> - </w:t>
            </w:r>
            <w:r w:rsidR="009D0AA3">
              <w:t>Moved to introduction</w:t>
            </w:r>
          </w:p>
        </w:tc>
      </w:tr>
      <w:tr w:rsidR="000977AE" w:rsidRPr="002C459E" w14:paraId="69578980" w14:textId="77777777" w:rsidTr="00004AD3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E8D6199" w14:textId="615F0183" w:rsidR="000977AE" w:rsidRPr="002C459E" w:rsidRDefault="000977AE" w:rsidP="000977AE">
            <w:pPr>
              <w:pStyle w:val="ISOMB"/>
              <w:rPr>
                <w:sz w:val="16"/>
              </w:rPr>
            </w:pPr>
            <w:r>
              <w:t>ISO-3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00E5F0F2" w14:textId="5EDACE80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0591689" w14:textId="7EB17F8C" w:rsidR="000977AE" w:rsidRPr="002C459E" w:rsidRDefault="000977AE" w:rsidP="000977AE">
            <w:pPr>
              <w:pStyle w:val="ISOClause"/>
              <w:rPr>
                <w:sz w:val="16"/>
              </w:rPr>
            </w:pPr>
            <w:r>
              <w:t>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4C23619" w14:textId="7A7722C7" w:rsidR="000977AE" w:rsidRPr="002C459E" w:rsidRDefault="000977AE" w:rsidP="000977AE">
            <w:pPr>
              <w:pStyle w:val="ISOParagraph"/>
              <w:rPr>
                <w:sz w:val="16"/>
              </w:rPr>
            </w:pPr>
            <w:r>
              <w:t>Scope, NOTE 3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69A2487D" w14:textId="477E357D" w:rsidR="000977AE" w:rsidRPr="002C459E" w:rsidRDefault="000977AE" w:rsidP="000977AE">
            <w:pPr>
              <w:pStyle w:val="ISOCommType"/>
              <w:rPr>
                <w:sz w:val="16"/>
              </w:rPr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11C3DF1F" w14:textId="4FD6C65D" w:rsidR="000977AE" w:rsidRPr="002C459E" w:rsidRDefault="000977AE" w:rsidP="000977AE">
            <w:pPr>
              <w:pStyle w:val="ISOComments"/>
              <w:rPr>
                <w:color w:val="FF0000"/>
                <w:sz w:val="16"/>
              </w:rPr>
            </w:pPr>
            <w:r>
              <w:t>NOTE 3 content is appropriate to the Introduction (background information to the standard).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22535778" w14:textId="7D84C256" w:rsidR="000977AE" w:rsidRPr="002C459E" w:rsidRDefault="000977AE" w:rsidP="000977AE">
            <w:pPr>
              <w:pStyle w:val="ISOChange"/>
              <w:rPr>
                <w:sz w:val="16"/>
              </w:rPr>
            </w:pPr>
            <w:r>
              <w:t>Move NOTE 3 to the Introduction and move into regular text (note is not necessary)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24F5AB3" w14:textId="2A497464" w:rsidR="000977AE" w:rsidRPr="002C459E" w:rsidRDefault="00DE0E68" w:rsidP="00E35FDF">
            <w:r>
              <w:t>RESOLVED (ED)</w:t>
            </w:r>
            <w:r w:rsidR="00DA2C38">
              <w:t xml:space="preserve"> - </w:t>
            </w:r>
            <w:r w:rsidR="00F11033">
              <w:t>Moved to introduction</w:t>
            </w:r>
          </w:p>
        </w:tc>
      </w:tr>
      <w:tr w:rsidR="000977AE" w:rsidRPr="002C459E" w14:paraId="1CC25189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0B8DC509" w14:textId="14C9DF40" w:rsidR="000977AE" w:rsidRPr="002C459E" w:rsidRDefault="000977AE" w:rsidP="000977AE">
            <w:pPr>
              <w:pStyle w:val="ISOMB"/>
              <w:rPr>
                <w:sz w:val="16"/>
              </w:rPr>
            </w:pPr>
            <w:r>
              <w:t>ISO-4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58CC9773" w14:textId="097D6A15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BDB04EC" w14:textId="184EFFF1" w:rsidR="000977AE" w:rsidRPr="002C459E" w:rsidRDefault="000977AE" w:rsidP="000977AE">
            <w:pPr>
              <w:pStyle w:val="ISOClause"/>
              <w:rPr>
                <w:sz w:val="16"/>
              </w:rPr>
            </w:pPr>
            <w:r>
              <w:t>1 and throughout the document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C58AC06" w14:textId="29BD7E98" w:rsidR="000977AE" w:rsidRPr="002C459E" w:rsidRDefault="000977AE" w:rsidP="000977AE">
            <w:pPr>
              <w:pStyle w:val="ISOParagraph"/>
              <w:rPr>
                <w:sz w:val="16"/>
              </w:rPr>
            </w:pPr>
            <w:r>
              <w:t>Scope and throughout the document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50CC374C" w14:textId="65AE4FFA" w:rsidR="000977AE" w:rsidRPr="002C459E" w:rsidRDefault="000977AE" w:rsidP="000977AE">
            <w:pPr>
              <w:pStyle w:val="ISOCommType"/>
              <w:rPr>
                <w:sz w:val="16"/>
              </w:rPr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57245A3" w14:textId="6B3F23F3" w:rsidR="000977AE" w:rsidRPr="002C459E" w:rsidRDefault="000977AE" w:rsidP="000977AE">
            <w:pPr>
              <w:pStyle w:val="ISOComments"/>
              <w:rPr>
                <w:sz w:val="16"/>
              </w:rPr>
            </w:pPr>
            <w:r>
              <w:t>The correct citation for ISO 14649 is “the ISO 14649 series”, not for example “</w:t>
            </w:r>
            <w:r w:rsidRPr="008C45F8">
              <w:t>The ISO 14649 documents</w:t>
            </w:r>
            <w:r>
              <w:t>” or “ISO 14649” or “ISO 14649 parts”.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BE64EB0" w14:textId="70532453" w:rsidR="000977AE" w:rsidRPr="002C459E" w:rsidRDefault="000977AE" w:rsidP="000977AE">
            <w:pPr>
              <w:pStyle w:val="ISOChange"/>
              <w:rPr>
                <w:sz w:val="16"/>
              </w:rPr>
            </w:pPr>
            <w:r>
              <w:t>Update all citations to ISO 14649 to “the ISO 14649 series” and update Bibliographic reference to “ISO 14649 (all parts)”. If a specific part is being cited, use “ISO 14649, Part X”.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D6592EC" w14:textId="1007B803" w:rsidR="000977AE" w:rsidRPr="002C459E" w:rsidRDefault="00DE0E68" w:rsidP="00E35FDF">
            <w:r>
              <w:t>RESOLVED (ED)</w:t>
            </w:r>
            <w:r w:rsidR="00E35FDF">
              <w:t xml:space="preserve"> - Adopted proposed solution</w:t>
            </w:r>
          </w:p>
        </w:tc>
      </w:tr>
      <w:tr w:rsidR="000977AE" w:rsidRPr="002C459E" w14:paraId="294BC2C5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082CA286" w14:textId="1F8659DE" w:rsidR="000977AE" w:rsidRDefault="000977AE" w:rsidP="000977AE">
            <w:pPr>
              <w:pStyle w:val="ISOMB"/>
            </w:pPr>
            <w:r>
              <w:lastRenderedPageBreak/>
              <w:t>ISO-5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363AFCB" w14:textId="77777777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25BD2AB" w14:textId="584E0A9F" w:rsidR="000977AE" w:rsidRDefault="000977AE" w:rsidP="000977AE">
            <w:pPr>
              <w:pStyle w:val="ISOClause"/>
            </w:pPr>
            <w:r>
              <w:t xml:space="preserve">1 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7ADAE61" w14:textId="44FA5C90" w:rsidR="000977AE" w:rsidRDefault="000977AE" w:rsidP="000977AE">
            <w:pPr>
              <w:pStyle w:val="ISOParagraph"/>
            </w:pPr>
            <w:r>
              <w:t>Scope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D07AB4A" w14:textId="53BDE23E" w:rsidR="000977AE" w:rsidRDefault="000977AE" w:rsidP="000977AE">
            <w:pPr>
              <w:pStyle w:val="ISOCommType"/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69D4DE0" w14:textId="77777777" w:rsidR="000977AE" w:rsidRDefault="000977AE" w:rsidP="000977AE">
            <w:pPr>
              <w:pStyle w:val="ISOComments"/>
            </w:pPr>
            <w:r>
              <w:t xml:space="preserve">It is not clear whether NOTE 4 is linked to the exclusion paragraph above. Also, is the list below NOTE 4 linked to the NOTE 4? </w:t>
            </w:r>
          </w:p>
          <w:p w14:paraId="7A42E682" w14:textId="4BC14CB0" w:rsidR="000977AE" w:rsidRDefault="000977AE" w:rsidP="000977AE">
            <w:pPr>
              <w:pStyle w:val="ISOComments"/>
            </w:pPr>
            <w:r>
              <w:t>Is it necessary to list the details in the note in the Scope? Consider deleting this or merging more general statement into the exclusion paragraph without adding a note.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1A7CC43" w14:textId="77777777" w:rsidR="000977AE" w:rsidRDefault="000977AE" w:rsidP="000977AE">
            <w:pPr>
              <w:pStyle w:val="ISOChange"/>
            </w:pPr>
            <w:r>
              <w:t xml:space="preserve">If NOTE 4 is linked to the exclusion paragraph above, change from: </w:t>
            </w:r>
          </w:p>
          <w:p w14:paraId="2D53F564" w14:textId="77777777" w:rsidR="000977AE" w:rsidRDefault="000977AE" w:rsidP="000977AE">
            <w:pPr>
              <w:pStyle w:val="ISOChange"/>
            </w:pPr>
            <w:r w:rsidRPr="003B5AF2">
              <w:t>NOTE 4 This includes activities such as factory capacity planning and scheduling.</w:t>
            </w:r>
          </w:p>
          <w:p w14:paraId="08F9C902" w14:textId="77777777" w:rsidR="000977AE" w:rsidRDefault="000977AE" w:rsidP="000977AE">
            <w:pPr>
              <w:pStyle w:val="ISOChange"/>
            </w:pPr>
            <w:r>
              <w:t>To:</w:t>
            </w:r>
          </w:p>
          <w:p w14:paraId="73920501" w14:textId="4AE52246" w:rsidR="000977AE" w:rsidRDefault="000977AE" w:rsidP="000977AE">
            <w:pPr>
              <w:pStyle w:val="ISOChange"/>
            </w:pPr>
            <w:r>
              <w:t>The exclusions above include: xxxx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43D6FA43" w14:textId="74DC222E" w:rsidR="000977AE" w:rsidRPr="002C459E" w:rsidRDefault="00DE0E68" w:rsidP="00E35FDF">
            <w:r>
              <w:t>RESOLVED (ED)</w:t>
            </w:r>
            <w:r w:rsidR="00E35FDF">
              <w:t xml:space="preserve"> - Adopted proposed solution</w:t>
            </w:r>
          </w:p>
        </w:tc>
      </w:tr>
      <w:tr w:rsidR="000977AE" w:rsidRPr="002C459E" w14:paraId="31DB1E4B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76E249A" w14:textId="0032554C" w:rsidR="000977AE" w:rsidRDefault="000977AE" w:rsidP="000977AE">
            <w:pPr>
              <w:pStyle w:val="ISOMB"/>
            </w:pPr>
            <w:r>
              <w:t>ISO-6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077F041C" w14:textId="77777777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ECD69AF" w14:textId="5073FD4C" w:rsidR="000977AE" w:rsidRDefault="000977AE" w:rsidP="000977AE">
            <w:pPr>
              <w:pStyle w:val="ISOClause"/>
            </w:pPr>
            <w:r>
              <w:t>2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95C2B4E" w14:textId="0CC91E49" w:rsidR="000977AE" w:rsidRDefault="000977AE" w:rsidP="000977AE">
            <w:pPr>
              <w:pStyle w:val="ISOParagraph"/>
            </w:pPr>
            <w:r>
              <w:t>Normative references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FF602CF" w14:textId="1A9B898C" w:rsidR="000977AE" w:rsidRDefault="000977AE" w:rsidP="000977AE">
            <w:pPr>
              <w:pStyle w:val="ISOCommType"/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1BD6B73D" w14:textId="5BF88E15" w:rsidR="000977AE" w:rsidRDefault="000977AE" w:rsidP="000977AE">
            <w:pPr>
              <w:pStyle w:val="ISOComments"/>
            </w:pPr>
            <w:r>
              <w:t>Ensure that all numbers and titles are correct and current from ISO Projects.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17405257" w14:textId="77777777" w:rsidR="000977AE" w:rsidRDefault="000977AE" w:rsidP="000977AE">
            <w:pPr>
              <w:pStyle w:val="ISOChange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19A38968" w14:textId="2874C793" w:rsidR="000977AE" w:rsidRPr="002C459E" w:rsidRDefault="00685ADC" w:rsidP="00E35FDF">
            <w:r>
              <w:t xml:space="preserve">RESOLVED (ED) – Verified all reference titles and updated names for </w:t>
            </w:r>
            <w:r w:rsidRPr="00685ADC">
              <w:t>ISO 286-1</w:t>
            </w:r>
            <w:r>
              <w:t xml:space="preserve">, </w:t>
            </w:r>
            <w:r w:rsidRPr="00685ADC">
              <w:t>ISO 2806</w:t>
            </w:r>
            <w:r>
              <w:t xml:space="preserve">, </w:t>
            </w:r>
            <w:r w:rsidRPr="00685ADC">
              <w:t>ISO 5459</w:t>
            </w:r>
            <w:r>
              <w:t xml:space="preserve">, </w:t>
            </w:r>
            <w:r w:rsidRPr="00685ADC">
              <w:t>ISO 10303-28</w:t>
            </w:r>
            <w:r>
              <w:t xml:space="preserve">, </w:t>
            </w:r>
            <w:r w:rsidRPr="00685ADC">
              <w:t>ISO 10303-45</w:t>
            </w:r>
            <w:r>
              <w:t xml:space="preserve">, </w:t>
            </w:r>
            <w:r w:rsidRPr="00685ADC">
              <w:t>ISO 10303-1324</w:t>
            </w:r>
            <w:r>
              <w:t xml:space="preserve">, </w:t>
            </w:r>
            <w:r w:rsidRPr="00685ADC">
              <w:t>ISO 10303-1501</w:t>
            </w:r>
            <w:r>
              <w:t xml:space="preserve">, </w:t>
            </w:r>
            <w:r w:rsidRPr="00685ADC">
              <w:t>ISO 10303-150</w:t>
            </w:r>
            <w:r>
              <w:t xml:space="preserve">2, and </w:t>
            </w:r>
            <w:r w:rsidRPr="00685ADC">
              <w:t>ISO 14649-111</w:t>
            </w:r>
            <w:r>
              <w:t xml:space="preserve"> </w:t>
            </w:r>
          </w:p>
        </w:tc>
      </w:tr>
      <w:tr w:rsidR="000977AE" w:rsidRPr="002C459E" w14:paraId="0FF3E141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06A6F5AB" w14:textId="25FEE834" w:rsidR="000977AE" w:rsidRDefault="000977AE" w:rsidP="000977AE">
            <w:pPr>
              <w:pStyle w:val="ISOMB"/>
            </w:pPr>
            <w:r>
              <w:t>ISO-7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4E2B5D70" w14:textId="77777777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0AC73FE" w14:textId="3C397BA3" w:rsidR="000977AE" w:rsidRDefault="000977AE" w:rsidP="000977AE">
            <w:pPr>
              <w:pStyle w:val="ISOClause"/>
            </w:pPr>
            <w:r>
              <w:t>3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2EABD1A" w14:textId="0448EC3E" w:rsidR="000977AE" w:rsidRDefault="000977AE" w:rsidP="000977AE">
            <w:pPr>
              <w:pStyle w:val="ISOParagraph"/>
            </w:pPr>
            <w:r>
              <w:t>Terms and definitions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2656298" w14:textId="7C9BB9B2" w:rsidR="000977AE" w:rsidRDefault="000977AE" w:rsidP="000977AE">
            <w:pPr>
              <w:pStyle w:val="ISOCommType"/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D2FE430" w14:textId="77777777" w:rsidR="000977AE" w:rsidRDefault="000977AE" w:rsidP="000977AE">
            <w:pPr>
              <w:pStyle w:val="ISOComments"/>
            </w:pPr>
            <w:r>
              <w:t xml:space="preserve">Clause 3 is not formatted (does not contain the correct content) correctly per ISO/IEC Directives, Part 2, </w:t>
            </w:r>
            <w:hyperlink r:id="rId8" w:history="1">
              <w:r w:rsidRPr="007E5869">
                <w:rPr>
                  <w:rStyle w:val="Hyperlink"/>
                </w:rPr>
                <w:t>Clause 16</w:t>
              </w:r>
            </w:hyperlink>
            <w:r>
              <w:t xml:space="preserve">. </w:t>
            </w:r>
          </w:p>
          <w:p w14:paraId="3151EF76" w14:textId="77777777" w:rsidR="000977AE" w:rsidRPr="00D91FD0" w:rsidRDefault="000977AE" w:rsidP="000977AE">
            <w:pPr>
              <w:pStyle w:val="ISOComments"/>
              <w:rPr>
                <w:lang w:val="en-US"/>
              </w:rPr>
            </w:pPr>
            <w:r w:rsidRPr="00D91FD0">
              <w:rPr>
                <w:lang w:val="en-US"/>
              </w:rPr>
              <w:t>3.1 Terms defined in ISO 1101</w:t>
            </w:r>
          </w:p>
          <w:p w14:paraId="2F5C5C9B" w14:textId="77777777" w:rsidR="000977AE" w:rsidRPr="00D91FD0" w:rsidRDefault="000977AE" w:rsidP="000977AE">
            <w:pPr>
              <w:pStyle w:val="ISOComments"/>
              <w:numPr>
                <w:ilvl w:val="0"/>
                <w:numId w:val="1"/>
              </w:numPr>
              <w:rPr>
                <w:lang w:val="en-US"/>
              </w:rPr>
            </w:pPr>
            <w:r w:rsidRPr="00D91FD0">
              <w:rPr>
                <w:lang w:val="en-US"/>
              </w:rPr>
              <w:t>dimension;</w:t>
            </w:r>
          </w:p>
          <w:p w14:paraId="05597EE1" w14:textId="77777777" w:rsidR="000977AE" w:rsidRPr="00D91FD0" w:rsidRDefault="000977AE" w:rsidP="000977AE">
            <w:pPr>
              <w:pStyle w:val="ISOComments"/>
              <w:numPr>
                <w:ilvl w:val="0"/>
                <w:numId w:val="1"/>
              </w:numPr>
              <w:rPr>
                <w:lang w:val="en-US"/>
              </w:rPr>
            </w:pPr>
            <w:r w:rsidRPr="00D91FD0">
              <w:rPr>
                <w:lang w:val="en-US"/>
              </w:rPr>
              <w:t>tolerance.</w:t>
            </w:r>
          </w:p>
          <w:p w14:paraId="556525AD" w14:textId="77777777" w:rsidR="000977AE" w:rsidRPr="00D91FD0" w:rsidRDefault="000977AE" w:rsidP="000977AE">
            <w:pPr>
              <w:pStyle w:val="ISOComments"/>
              <w:rPr>
                <w:lang w:val="en-US"/>
              </w:rPr>
            </w:pPr>
            <w:r w:rsidRPr="00D91FD0">
              <w:rPr>
                <w:lang w:val="en-US"/>
              </w:rPr>
              <w:t>3.2 Terms defined in ISO 2806</w:t>
            </w:r>
          </w:p>
          <w:p w14:paraId="24633092" w14:textId="77777777" w:rsidR="000977AE" w:rsidRPr="00D91FD0" w:rsidRDefault="000977AE" w:rsidP="000977AE">
            <w:pPr>
              <w:pStyle w:val="ISOComments"/>
              <w:numPr>
                <w:ilvl w:val="0"/>
                <w:numId w:val="2"/>
              </w:numPr>
              <w:rPr>
                <w:lang w:val="en-US"/>
              </w:rPr>
            </w:pPr>
            <w:r w:rsidRPr="00D91FD0">
              <w:rPr>
                <w:lang w:val="en-US"/>
              </w:rPr>
              <w:t>computerized numerical control (CNC);</w:t>
            </w:r>
          </w:p>
          <w:p w14:paraId="0C4B18E6" w14:textId="77777777" w:rsidR="000977AE" w:rsidRPr="00D91FD0" w:rsidRDefault="000977AE" w:rsidP="000977AE">
            <w:pPr>
              <w:pStyle w:val="ISOComments"/>
              <w:numPr>
                <w:ilvl w:val="0"/>
                <w:numId w:val="2"/>
              </w:numPr>
              <w:rPr>
                <w:lang w:val="en-US"/>
              </w:rPr>
            </w:pPr>
            <w:r w:rsidRPr="00D91FD0">
              <w:rPr>
                <w:lang w:val="en-US"/>
              </w:rPr>
              <w:t>numerical control (NC);</w:t>
            </w:r>
          </w:p>
          <w:p w14:paraId="3806EA73" w14:textId="77777777" w:rsidR="000977AE" w:rsidRPr="00D91FD0" w:rsidRDefault="000977AE" w:rsidP="000977AE">
            <w:pPr>
              <w:pStyle w:val="ISOComments"/>
              <w:numPr>
                <w:ilvl w:val="0"/>
                <w:numId w:val="2"/>
              </w:numPr>
              <w:rPr>
                <w:lang w:val="en-US"/>
              </w:rPr>
            </w:pPr>
            <w:r w:rsidRPr="00D91FD0">
              <w:rPr>
                <w:lang w:val="en-US"/>
              </w:rPr>
              <w:t>tool path.</w:t>
            </w:r>
          </w:p>
          <w:p w14:paraId="26841406" w14:textId="77777777" w:rsidR="000977AE" w:rsidRDefault="000977AE" w:rsidP="000977AE">
            <w:pPr>
              <w:pStyle w:val="ISOComments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7C5D0EC5" w14:textId="77777777" w:rsidR="000977AE" w:rsidRDefault="000977AE" w:rsidP="000977AE">
            <w:pPr>
              <w:pStyle w:val="ISOChange"/>
            </w:pPr>
            <w:r>
              <w:t>Please refer to ISO/IEC Directives Part 2, Clause 16 for instructions and formatting guidance.</w:t>
            </w:r>
          </w:p>
          <w:p w14:paraId="190CA955" w14:textId="77777777" w:rsidR="000977AE" w:rsidRDefault="000977AE" w:rsidP="000977AE">
            <w:pPr>
              <w:pStyle w:val="ISOChange"/>
            </w:pPr>
            <w:r>
              <w:t>Clause 3 should contain technical terms used in this document with definitions.</w:t>
            </w:r>
          </w:p>
          <w:p w14:paraId="15C8EED5" w14:textId="77777777" w:rsidR="000977AE" w:rsidRDefault="000977AE" w:rsidP="000977AE">
            <w:pPr>
              <w:pStyle w:val="ISOChange"/>
            </w:pPr>
            <w:r>
              <w:t>If you choose to refer to the terms from other documents, you should delete the current content and add this introductory sentence:</w:t>
            </w:r>
          </w:p>
          <w:p w14:paraId="587F29C2" w14:textId="77777777" w:rsidR="000977AE" w:rsidRPr="00BC394B" w:rsidRDefault="000977AE" w:rsidP="000977AE">
            <w:r w:rsidRPr="00BC394B">
              <w:t>If reference is given to an external document, use the following introductory text:</w:t>
            </w:r>
          </w:p>
          <w:p w14:paraId="2171E327" w14:textId="77777777" w:rsidR="000977AE" w:rsidRDefault="000977AE" w:rsidP="000977AE">
            <w:r w:rsidRPr="00BC394B">
              <w:t xml:space="preserve">For the purposes of this document, the terms and definitions given in </w:t>
            </w:r>
            <w:r w:rsidRPr="00BC394B">
              <w:rPr>
                <w:color w:val="FF0000"/>
              </w:rPr>
              <w:t>[external document reference xxx]</w:t>
            </w:r>
            <w:r w:rsidRPr="00BC394B">
              <w:t xml:space="preserve"> apply.</w:t>
            </w:r>
          </w:p>
          <w:p w14:paraId="3400E380" w14:textId="77777777" w:rsidR="000977AE" w:rsidRDefault="000977AE" w:rsidP="000977AE">
            <w:pPr>
              <w:pStyle w:val="ISOChange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1247D9E" w14:textId="67C148D6" w:rsidR="000977AE" w:rsidRPr="002C459E" w:rsidRDefault="00045B33" w:rsidP="00E35FDF">
            <w:r>
              <w:t>RESOLVED (ED) - Adopted proposed solution for referring to terms from other documents.</w:t>
            </w:r>
          </w:p>
        </w:tc>
      </w:tr>
      <w:tr w:rsidR="000977AE" w:rsidRPr="002C459E" w14:paraId="4B0D82F4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718CBA5F" w14:textId="3F1ED115" w:rsidR="000977AE" w:rsidRDefault="000977AE" w:rsidP="000977AE">
            <w:pPr>
              <w:pStyle w:val="ISOMB"/>
            </w:pPr>
            <w:r>
              <w:lastRenderedPageBreak/>
              <w:t>ISO-8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ED6C785" w14:textId="77777777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0B120A4" w14:textId="37CB2431" w:rsidR="000977AE" w:rsidRDefault="000977AE" w:rsidP="000977AE">
            <w:pPr>
              <w:pStyle w:val="ISOClause"/>
            </w:pPr>
            <w:r>
              <w:t>General comment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63E1FED" w14:textId="073834C9" w:rsidR="000977AE" w:rsidRDefault="000977AE" w:rsidP="000977AE">
            <w:pPr>
              <w:pStyle w:val="ISOParagraph"/>
            </w:pPr>
            <w:r>
              <w:t>Whole document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85B939A" w14:textId="124DB35A" w:rsidR="000977AE" w:rsidRDefault="000977AE" w:rsidP="000977AE">
            <w:pPr>
              <w:pStyle w:val="ISOCommType"/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9E63D3D" w14:textId="77777777" w:rsidR="000977AE" w:rsidRDefault="000977AE" w:rsidP="000977AE">
            <w:pPr>
              <w:pStyle w:val="ISOComments"/>
            </w:pPr>
            <w:r>
              <w:t xml:space="preserve">Use correct ISO verbal forms shown in the tables in ISO/IEC Directives, Part 2, </w:t>
            </w:r>
            <w:hyperlink r:id="rId9" w:history="1">
              <w:r w:rsidRPr="007E5869">
                <w:rPr>
                  <w:rStyle w:val="Hyperlink"/>
                </w:rPr>
                <w:t>Clause 7</w:t>
              </w:r>
            </w:hyperlink>
            <w:r>
              <w:t>.</w:t>
            </w:r>
          </w:p>
          <w:p w14:paraId="20C83A2F" w14:textId="77777777" w:rsidR="000977AE" w:rsidRDefault="000977AE" w:rsidP="000977AE">
            <w:pPr>
              <w:pStyle w:val="ISOComments"/>
            </w:pPr>
            <w:r>
              <w:t>Use “shall” to indicate a requirement</w:t>
            </w:r>
          </w:p>
          <w:p w14:paraId="3C6CDB91" w14:textId="77777777" w:rsidR="000977AE" w:rsidRDefault="000977AE" w:rsidP="000977AE">
            <w:pPr>
              <w:pStyle w:val="ISOComments"/>
            </w:pPr>
            <w:r>
              <w:t>Use “should” to indicate a recommendation</w:t>
            </w:r>
          </w:p>
          <w:p w14:paraId="37300FE2" w14:textId="77777777" w:rsidR="000977AE" w:rsidRDefault="000977AE" w:rsidP="000977AE">
            <w:pPr>
              <w:pStyle w:val="ISOComments"/>
            </w:pPr>
            <w:r>
              <w:t>Use “may” to indicate a permission</w:t>
            </w:r>
          </w:p>
          <w:p w14:paraId="49DE3282" w14:textId="77777777" w:rsidR="000977AE" w:rsidRDefault="000977AE" w:rsidP="000977AE">
            <w:pPr>
              <w:pStyle w:val="ISOComments"/>
            </w:pPr>
            <w:r>
              <w:t>Use “can” to indicate a possibility.</w:t>
            </w:r>
          </w:p>
          <w:p w14:paraId="3C3A3FE1" w14:textId="6C448429" w:rsidR="000977AE" w:rsidRDefault="000977AE" w:rsidP="000977AE">
            <w:pPr>
              <w:pStyle w:val="ISOComments"/>
            </w:pPr>
            <w:r>
              <w:t>Example: “might” and “could” should be changed to “can” (the ISO verbal form indicating possibility).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21B178C7" w14:textId="1B8EF80E" w:rsidR="000977AE" w:rsidRDefault="000977AE" w:rsidP="000977AE">
            <w:pPr>
              <w:pStyle w:val="ISOChange"/>
            </w:pPr>
            <w:r>
              <w:t>Review the whole document and update where applicable.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0731C32" w14:textId="629E8791" w:rsidR="000977AE" w:rsidRPr="002C459E" w:rsidRDefault="00DE0E68" w:rsidP="00E35FDF">
            <w:r>
              <w:t>RESOLVED (ED)</w:t>
            </w:r>
            <w:r w:rsidR="00DA2C38">
              <w:t xml:space="preserve"> - </w:t>
            </w:r>
            <w:r w:rsidR="00627BA2">
              <w:t>Adopted IDP2 clause 7 wording</w:t>
            </w:r>
          </w:p>
        </w:tc>
      </w:tr>
      <w:tr w:rsidR="000977AE" w:rsidRPr="002C459E" w14:paraId="1B87EDDE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7CCDFBD2" w14:textId="1C47F1B7" w:rsidR="000977AE" w:rsidRDefault="000977AE" w:rsidP="000977AE">
            <w:pPr>
              <w:pStyle w:val="ISOMB"/>
            </w:pPr>
            <w:r>
              <w:t>ISO-9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05429656" w14:textId="77777777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68E1C35" w14:textId="178912D6" w:rsidR="000977AE" w:rsidRDefault="000977AE" w:rsidP="000977AE">
            <w:pPr>
              <w:pStyle w:val="ISOClause"/>
            </w:pPr>
            <w:r>
              <w:t>General comment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4DD1B95" w14:textId="00A45238" w:rsidR="000977AE" w:rsidRDefault="000977AE" w:rsidP="000977AE">
            <w:pPr>
              <w:pStyle w:val="ISOParagraph"/>
            </w:pPr>
            <w:r>
              <w:t>Whole document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61780668" w14:textId="3AF2E3D8" w:rsidR="000977AE" w:rsidRDefault="000977AE" w:rsidP="000977AE">
            <w:pPr>
              <w:pStyle w:val="ISOCommType"/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131BA379" w14:textId="77777777" w:rsidR="000977AE" w:rsidRDefault="000977AE" w:rsidP="000977AE">
            <w:pPr>
              <w:pStyle w:val="ISOComments"/>
            </w:pPr>
            <w:r>
              <w:t xml:space="preserve">Correct hanging paragraphs. There should be a “5.1.4.1 General” between 5.1.4 and 5.1.4.1. </w:t>
            </w:r>
          </w:p>
          <w:p w14:paraId="265B1B45" w14:textId="77777777" w:rsidR="000977AE" w:rsidRDefault="000977AE" w:rsidP="000977AE">
            <w:pPr>
              <w:pStyle w:val="ISOComments"/>
            </w:pPr>
          </w:p>
          <w:p w14:paraId="1031F665" w14:textId="77777777" w:rsidR="000977AE" w:rsidRPr="002A52D0" w:rsidRDefault="000977AE" w:rsidP="000977AE">
            <w:pPr>
              <w:pStyle w:val="ISOComments"/>
              <w:rPr>
                <w:lang w:val="en-US"/>
              </w:rPr>
            </w:pPr>
            <w:r w:rsidRPr="002A52D0">
              <w:rPr>
                <w:lang w:val="en-US"/>
              </w:rPr>
              <w:t>5.1.4 Mapping specification for workpiece UoF</w:t>
            </w:r>
          </w:p>
          <w:p w14:paraId="67C62960" w14:textId="77777777" w:rsidR="000977AE" w:rsidRPr="002A52D0" w:rsidRDefault="000977AE" w:rsidP="000977AE">
            <w:pPr>
              <w:pStyle w:val="ISOComments"/>
              <w:rPr>
                <w:lang w:val="en-US"/>
              </w:rPr>
            </w:pPr>
            <w:r w:rsidRPr="002A52D0">
              <w:rPr>
                <w:lang w:val="en-US"/>
              </w:rPr>
              <w:t>The mapping specification for the application objects in this UoF shall be as defined by ISO 10303-1006, ISO 10303-1026, ISO 10303-1030, ISO 10303-1110, ISO 10303-1118, ISO 10303-1681, and the specification below.</w:t>
            </w:r>
          </w:p>
          <w:p w14:paraId="382E39EB" w14:textId="77777777" w:rsidR="000977AE" w:rsidRPr="002A52D0" w:rsidRDefault="000977AE" w:rsidP="000977AE">
            <w:pPr>
              <w:pStyle w:val="ISOComments"/>
              <w:rPr>
                <w:lang w:val="en-US"/>
              </w:rPr>
            </w:pPr>
            <w:hyperlink r:id="rId10" w:anchor="ao-workpiece" w:history="1">
              <w:r w:rsidRPr="007E5869">
                <w:rPr>
                  <w:rStyle w:val="Hyperlink"/>
                  <w:lang w:val="en-US"/>
                </w:rPr>
                <w:t>AO</w:t>
              </w:r>
            </w:hyperlink>
            <w:r w:rsidRPr="002A52D0">
              <w:rPr>
                <w:lang w:val="en-US"/>
              </w:rPr>
              <w:t> </w:t>
            </w:r>
            <w:hyperlink r:id="rId11" w:anchor="workpiece" w:history="1">
              <w:r w:rsidRPr="007E5869">
                <w:rPr>
                  <w:rStyle w:val="Hyperlink"/>
                  <w:lang w:val="en-US"/>
                </w:rPr>
                <w:t>ARM</w:t>
              </w:r>
            </w:hyperlink>
          </w:p>
          <w:p w14:paraId="6070B161" w14:textId="77777777" w:rsidR="000977AE" w:rsidRPr="002A52D0" w:rsidRDefault="000977AE" w:rsidP="000977AE">
            <w:pPr>
              <w:pStyle w:val="ISOComments"/>
              <w:rPr>
                <w:lang w:val="en-US"/>
              </w:rPr>
            </w:pPr>
            <w:r w:rsidRPr="002A52D0">
              <w:rPr>
                <w:lang w:val="en-US"/>
              </w:rPr>
              <w:t>5.1.4.1 WORKPIECE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7"/>
              <w:gridCol w:w="2085"/>
            </w:tblGrid>
            <w:tr w:rsidR="000977AE" w:rsidRPr="002A52D0" w14:paraId="24DE324A" w14:textId="77777777" w:rsidTr="00E61DFF">
              <w:trPr>
                <w:tblCellSpacing w:w="15" w:type="dxa"/>
              </w:trPr>
              <w:tc>
                <w:tcPr>
                  <w:tcW w:w="1642" w:type="dxa"/>
                  <w:vAlign w:val="center"/>
                  <w:hideMark/>
                </w:tcPr>
                <w:p w14:paraId="5E51BB3D" w14:textId="77777777" w:rsidR="000977AE" w:rsidRPr="002A52D0" w:rsidRDefault="000977AE" w:rsidP="000977AE">
                  <w:pPr>
                    <w:pStyle w:val="ISOComments"/>
                    <w:rPr>
                      <w:lang w:val="en-US"/>
                    </w:rPr>
                  </w:pPr>
                  <w:r w:rsidRPr="002A52D0">
                    <w:rPr>
                      <w:lang w:val="en-US"/>
                    </w:rPr>
                    <w:t>AIM element:</w:t>
                  </w:r>
                </w:p>
              </w:tc>
              <w:tc>
                <w:tcPr>
                  <w:tcW w:w="2040" w:type="dxa"/>
                  <w:vAlign w:val="center"/>
                  <w:hideMark/>
                </w:tcPr>
                <w:p w14:paraId="00890DAC" w14:textId="77777777" w:rsidR="000977AE" w:rsidRPr="002A52D0" w:rsidRDefault="000977AE" w:rsidP="000977AE">
                  <w:pPr>
                    <w:pStyle w:val="ISOComments"/>
                    <w:rPr>
                      <w:lang w:val="en-US"/>
                    </w:rPr>
                  </w:pPr>
                  <w:r w:rsidRPr="002A52D0">
                    <w:rPr>
                      <w:lang w:val="en-US"/>
                    </w:rPr>
                    <w:t>product_definition</w:t>
                  </w:r>
                </w:p>
              </w:tc>
            </w:tr>
            <w:tr w:rsidR="000977AE" w:rsidRPr="002A52D0" w14:paraId="1320D4C5" w14:textId="77777777" w:rsidTr="00E61DFF">
              <w:trPr>
                <w:tblCellSpacing w:w="15" w:type="dxa"/>
              </w:trPr>
              <w:tc>
                <w:tcPr>
                  <w:tcW w:w="1642" w:type="dxa"/>
                  <w:vAlign w:val="center"/>
                  <w:hideMark/>
                </w:tcPr>
                <w:p w14:paraId="7B3BFA33" w14:textId="77777777" w:rsidR="000977AE" w:rsidRPr="002A52D0" w:rsidRDefault="000977AE" w:rsidP="000977AE">
                  <w:pPr>
                    <w:pStyle w:val="ISOComments"/>
                    <w:rPr>
                      <w:lang w:val="en-US"/>
                    </w:rPr>
                  </w:pPr>
                  <w:r w:rsidRPr="002A52D0">
                    <w:rPr>
                      <w:lang w:val="en-US"/>
                    </w:rPr>
                    <w:t>Source:</w:t>
                  </w:r>
                </w:p>
              </w:tc>
              <w:tc>
                <w:tcPr>
                  <w:tcW w:w="2040" w:type="dxa"/>
                  <w:vAlign w:val="center"/>
                  <w:hideMark/>
                </w:tcPr>
                <w:p w14:paraId="46FA8082" w14:textId="77777777" w:rsidR="000977AE" w:rsidRPr="002A52D0" w:rsidRDefault="000977AE" w:rsidP="000977AE">
                  <w:pPr>
                    <w:pStyle w:val="ISOComments"/>
                    <w:rPr>
                      <w:lang w:val="en-US"/>
                    </w:rPr>
                  </w:pPr>
                  <w:r w:rsidRPr="002A52D0">
                    <w:rPr>
                      <w:lang w:val="en-US"/>
                    </w:rPr>
                    <w:t>10303-41</w:t>
                  </w:r>
                </w:p>
              </w:tc>
            </w:tr>
          </w:tbl>
          <w:p w14:paraId="549AB78B" w14:textId="77777777" w:rsidR="000977AE" w:rsidRDefault="000977AE" w:rsidP="000977AE">
            <w:pPr>
              <w:pStyle w:val="ISOComments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E8041B0" w14:textId="6D8F3F5D" w:rsidR="000977AE" w:rsidRDefault="000977AE" w:rsidP="000977AE">
            <w:pPr>
              <w:pStyle w:val="ISOChange"/>
            </w:pPr>
            <w:r>
              <w:t>Review throughout and replace hanging paragraphs with subclause headings.</w:t>
            </w: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964CFE3" w14:textId="268E8DB1" w:rsidR="000977AE" w:rsidRPr="002C459E" w:rsidRDefault="00445E23" w:rsidP="00E35FDF">
            <w:r>
              <w:t>RESOLVED (ED) – Added subclause headings for UoFs and in Annex K</w:t>
            </w:r>
          </w:p>
        </w:tc>
      </w:tr>
      <w:tr w:rsidR="000977AE" w:rsidRPr="002C459E" w14:paraId="473B1DD8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6B41AB5" w14:textId="10AAC371" w:rsidR="000977AE" w:rsidRDefault="000977AE" w:rsidP="000977AE">
            <w:pPr>
              <w:pStyle w:val="ISOMB"/>
            </w:pPr>
            <w:r>
              <w:lastRenderedPageBreak/>
              <w:t>ISO-10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6717256" w14:textId="77777777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93C2C41" w14:textId="66D3B7EB" w:rsidR="000977AE" w:rsidRDefault="000977AE" w:rsidP="000977AE">
            <w:pPr>
              <w:pStyle w:val="ISOClause"/>
            </w:pPr>
            <w:r>
              <w:t>6.1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47A7960" w14:textId="6343AB87" w:rsidR="000977AE" w:rsidRDefault="000977AE" w:rsidP="000977AE">
            <w:pPr>
              <w:pStyle w:val="ISOParagraph"/>
            </w:pPr>
            <w:r>
              <w:t>6.1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98F47D1" w14:textId="36184F3B" w:rsidR="000977AE" w:rsidRDefault="000977AE" w:rsidP="000977AE">
            <w:pPr>
              <w:pStyle w:val="ISOCommType"/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08C30501" w14:textId="5DA46791" w:rsidR="000977AE" w:rsidRDefault="000977AE" w:rsidP="000977AE">
            <w:pPr>
              <w:pStyle w:val="ISOComments"/>
            </w:pPr>
            <w:r>
              <w:t>Change “in this part” to “in this document”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CA3B661" w14:textId="77777777" w:rsidR="000977AE" w:rsidRDefault="000977AE" w:rsidP="000977AE">
            <w:pPr>
              <w:pStyle w:val="ISOChange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6F9877DC" w14:textId="3D259C54" w:rsidR="000977AE" w:rsidRPr="002C459E" w:rsidRDefault="00DE0E68" w:rsidP="00E35FDF">
            <w:r>
              <w:t>RESOLVED (ED)</w:t>
            </w:r>
            <w:r w:rsidR="00E35FDF">
              <w:t xml:space="preserve"> - Adopted proposed solution</w:t>
            </w:r>
          </w:p>
        </w:tc>
      </w:tr>
      <w:tr w:rsidR="000977AE" w:rsidRPr="002C459E" w14:paraId="38734715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635FFC7" w14:textId="022B8880" w:rsidR="000977AE" w:rsidRDefault="000977AE" w:rsidP="000977AE">
            <w:pPr>
              <w:pStyle w:val="ISOMB"/>
            </w:pPr>
            <w:r>
              <w:t>ISO-11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0A240D0" w14:textId="77777777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B9D39B7" w14:textId="330199F2" w:rsidR="000977AE" w:rsidRDefault="000977AE" w:rsidP="000977AE">
            <w:pPr>
              <w:pStyle w:val="ISOClause"/>
            </w:pPr>
            <w:r>
              <w:t>6.1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9BBE644" w14:textId="5F7B9D2C" w:rsidR="000977AE" w:rsidRDefault="000977AE" w:rsidP="000977AE">
            <w:pPr>
              <w:pStyle w:val="ISOParagraph"/>
            </w:pPr>
            <w:r>
              <w:t>6.1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87D8ECE" w14:textId="24498D08" w:rsidR="000977AE" w:rsidRDefault="000977AE" w:rsidP="000977AE">
            <w:pPr>
              <w:pStyle w:val="ISOCommType"/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4B442E6" w14:textId="77777777" w:rsidR="000977AE" w:rsidRDefault="000977AE" w:rsidP="000977AE">
            <w:pPr>
              <w:pStyle w:val="ISOComments"/>
              <w:rPr>
                <w:lang w:val="en-US"/>
              </w:rPr>
            </w:pPr>
            <w:r>
              <w:rPr>
                <w:lang w:val="en-US"/>
              </w:rPr>
              <w:t>Redraft this for clarity. The statement mentions “one of the following implementation methods” and then a list item with a document number. What are the options for the implementation methods?</w:t>
            </w:r>
          </w:p>
          <w:p w14:paraId="027746FA" w14:textId="77777777" w:rsidR="000977AE" w:rsidRPr="001824C0" w:rsidRDefault="000977AE" w:rsidP="000977AE">
            <w:pPr>
              <w:pStyle w:val="ISOComments"/>
              <w:rPr>
                <w:lang w:val="en-US"/>
              </w:rPr>
            </w:pPr>
            <w:r>
              <w:rPr>
                <w:lang w:val="en-US"/>
              </w:rPr>
              <w:t>“</w:t>
            </w:r>
            <w:r w:rsidRPr="001824C0">
              <w:rPr>
                <w:lang w:val="en-US"/>
              </w:rPr>
              <w:t>An implementation shall support at least one of the following implementation methods:</w:t>
            </w:r>
          </w:p>
          <w:p w14:paraId="34EA9AFF" w14:textId="77777777" w:rsidR="000977AE" w:rsidRPr="001824C0" w:rsidRDefault="000977AE" w:rsidP="000977AE">
            <w:pPr>
              <w:pStyle w:val="ISOComments"/>
              <w:numPr>
                <w:ilvl w:val="0"/>
                <w:numId w:val="3"/>
              </w:numPr>
              <w:rPr>
                <w:lang w:val="en-US"/>
              </w:rPr>
            </w:pPr>
            <w:r w:rsidRPr="001824C0">
              <w:rPr>
                <w:lang w:val="en-US"/>
              </w:rPr>
              <w:t>ISO 10303-21.</w:t>
            </w:r>
            <w:r>
              <w:rPr>
                <w:lang w:val="en-US"/>
              </w:rPr>
              <w:t>”</w:t>
            </w:r>
          </w:p>
          <w:p w14:paraId="73DC2EFA" w14:textId="77777777" w:rsidR="000977AE" w:rsidRDefault="000977AE" w:rsidP="000977AE">
            <w:pPr>
              <w:pStyle w:val="ISOComments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61032B39" w14:textId="77777777" w:rsidR="000977AE" w:rsidRDefault="000977AE" w:rsidP="000977AE">
            <w:pPr>
              <w:pStyle w:val="ISOChange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19E1408" w14:textId="666F036D" w:rsidR="000977AE" w:rsidRPr="002C459E" w:rsidRDefault="00DE0E68" w:rsidP="00E35FDF">
            <w:r>
              <w:t>RESOLVED (ED)</w:t>
            </w:r>
            <w:r w:rsidR="00DA2C38">
              <w:t xml:space="preserve"> - </w:t>
            </w:r>
            <w:r w:rsidR="002E6F64">
              <w:t>Clarified to a single implementation method</w:t>
            </w:r>
          </w:p>
        </w:tc>
      </w:tr>
      <w:tr w:rsidR="000977AE" w:rsidRPr="002C459E" w14:paraId="6A7EB635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0E10F24C" w14:textId="00FF41C7" w:rsidR="000977AE" w:rsidRDefault="000977AE" w:rsidP="000977AE">
            <w:pPr>
              <w:pStyle w:val="ISOMB"/>
            </w:pPr>
            <w:r>
              <w:t>ISO-12</w:t>
            </w: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B2BFE2A" w14:textId="77777777" w:rsidR="000977AE" w:rsidRPr="002C459E" w:rsidRDefault="000977AE" w:rsidP="000977AE">
            <w:pPr>
              <w:pStyle w:val="ISOClause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1C25FB6" w14:textId="7F35C5E0" w:rsidR="000977AE" w:rsidRDefault="000977AE" w:rsidP="000977AE">
            <w:pPr>
              <w:pStyle w:val="ISOClause"/>
            </w:pPr>
            <w:r>
              <w:t>General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8DE836A" w14:textId="4CF50F9F" w:rsidR="000977AE" w:rsidRDefault="000977AE" w:rsidP="000977AE">
            <w:pPr>
              <w:pStyle w:val="ISOParagraph"/>
            </w:pPr>
            <w:r>
              <w:t>Whole document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B64391F" w14:textId="70651A4E" w:rsidR="000977AE" w:rsidRDefault="000977AE" w:rsidP="000977AE">
            <w:pPr>
              <w:pStyle w:val="ISOCommType"/>
            </w:pPr>
            <w:r>
              <w:t>ed</w:t>
            </w: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1AF107A" w14:textId="77777777" w:rsidR="000977AE" w:rsidRDefault="000977AE" w:rsidP="000977AE">
            <w:pPr>
              <w:pStyle w:val="ISOComments"/>
              <w:rPr>
                <w:lang w:val="en-US"/>
              </w:rPr>
            </w:pPr>
            <w:r>
              <w:rPr>
                <w:lang w:val="en-US"/>
              </w:rPr>
              <w:t>Ensure that all annexes are cited in the main part of the document, clearly indicating whether they are informative or normative.</w:t>
            </w:r>
          </w:p>
          <w:p w14:paraId="5EF03C44" w14:textId="6418191F" w:rsidR="000977AE" w:rsidRDefault="000977AE" w:rsidP="000977AE">
            <w:pPr>
              <w:pStyle w:val="ISOComments"/>
              <w:rPr>
                <w:lang w:val="en-US"/>
              </w:rPr>
            </w:pPr>
            <w:r>
              <w:rPr>
                <w:lang w:val="en-US"/>
              </w:rPr>
              <w:t>Ensure that all tables are cited in the text.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144ED05" w14:textId="77777777" w:rsidR="000977AE" w:rsidRDefault="000977AE" w:rsidP="000977AE">
            <w:pPr>
              <w:pStyle w:val="ISOChange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C45BD60" w14:textId="61188A1E" w:rsidR="000977AE" w:rsidRPr="002C459E" w:rsidRDefault="002A6AE0" w:rsidP="00E35FDF">
            <w:r>
              <w:t>RESOLVED (ED) – All annexes are clearly marked as normative or informative</w:t>
            </w:r>
            <w:r w:rsidR="00DE0E5F">
              <w:t>.  Verified all annexes are referenced.</w:t>
            </w:r>
          </w:p>
        </w:tc>
      </w:tr>
    </w:tbl>
    <w:p w14:paraId="18E8691A" w14:textId="77777777" w:rsidR="00A16159" w:rsidRPr="00AE60D1" w:rsidRDefault="00A16159" w:rsidP="00B31D14"/>
    <w:sectPr w:rsidR="00A16159" w:rsidRPr="00AE60D1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6840" w:h="11907" w:orient="landscape" w:code="9"/>
      <w:pgMar w:top="851" w:right="851" w:bottom="851" w:left="851" w:header="567" w:footer="567" w:gutter="0"/>
      <w:pgNumType w:start="1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9F9B6" w14:textId="77777777" w:rsidR="00351672" w:rsidRDefault="00351672" w:rsidP="00B31D14">
      <w:r>
        <w:separator/>
      </w:r>
    </w:p>
  </w:endnote>
  <w:endnote w:type="continuationSeparator" w:id="0">
    <w:p w14:paraId="19BB9860" w14:textId="77777777" w:rsidR="00351672" w:rsidRDefault="00351672" w:rsidP="00B31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F299B" w14:textId="77777777" w:rsidR="00A16159" w:rsidRDefault="00A16159" w:rsidP="00B31D14">
    <w:pPr>
      <w:pStyle w:val="Footer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MB</w:t>
    </w:r>
    <w:r>
      <w:rPr>
        <w:rStyle w:val="PageNumber"/>
        <w:bCs/>
        <w:sz w:val="16"/>
      </w:rPr>
      <w:t xml:space="preserve"> = Member body </w:t>
    </w:r>
    <w:r w:rsidR="00AE60D1">
      <w:rPr>
        <w:rStyle w:val="PageNumber"/>
        <w:bCs/>
        <w:sz w:val="16"/>
      </w:rPr>
      <w:t xml:space="preserve">/ </w:t>
    </w:r>
    <w:r w:rsidR="00AE60D1" w:rsidRPr="00AE60D1">
      <w:rPr>
        <w:rStyle w:val="PageNumber"/>
        <w:b/>
        <w:bCs/>
        <w:sz w:val="16"/>
      </w:rPr>
      <w:t>NC</w:t>
    </w:r>
    <w:r w:rsidR="00AE60D1">
      <w:rPr>
        <w:rStyle w:val="PageNumber"/>
        <w:bCs/>
        <w:sz w:val="16"/>
      </w:rPr>
      <w:t xml:space="preserve"> = National Committee </w:t>
    </w:r>
    <w:r>
      <w:rPr>
        <w:rStyle w:val="PageNumber"/>
        <w:bCs/>
        <w:sz w:val="16"/>
      </w:rPr>
      <w:t xml:space="preserve">(enter the ISO 3166 two-letter country code, e.g. CN for China; comments from the ISO/CS editing unit are identified by </w:t>
    </w:r>
    <w:r>
      <w:rPr>
        <w:rStyle w:val="PageNumber"/>
        <w:b/>
        <w:sz w:val="16"/>
      </w:rPr>
      <w:t>**</w:t>
    </w:r>
    <w:r>
      <w:rPr>
        <w:rStyle w:val="PageNumber"/>
        <w:bCs/>
        <w:sz w:val="16"/>
      </w:rPr>
      <w:t>)</w:t>
    </w:r>
  </w:p>
  <w:p w14:paraId="699C08BB" w14:textId="77777777" w:rsidR="00A16159" w:rsidRDefault="00A16159" w:rsidP="00B31D14">
    <w:pPr>
      <w:pStyle w:val="Footer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comment: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ge</w:t>
    </w:r>
    <w:r>
      <w:rPr>
        <w:rStyle w:val="PageNumber"/>
        <w:bCs/>
        <w:sz w:val="16"/>
      </w:rPr>
      <w:t xml:space="preserve"> = general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te</w:t>
    </w:r>
    <w:r>
      <w:rPr>
        <w:rStyle w:val="PageNumber"/>
        <w:bCs/>
        <w:sz w:val="16"/>
      </w:rPr>
      <w:t xml:space="preserve"> = technical 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ed</w:t>
    </w:r>
    <w:r>
      <w:rPr>
        <w:rStyle w:val="PageNumber"/>
        <w:bCs/>
        <w:sz w:val="16"/>
      </w:rPr>
      <w:t xml:space="preserve"> = editorial </w:t>
    </w:r>
  </w:p>
  <w:p w14:paraId="2207DD94" w14:textId="77777777" w:rsidR="00A16159" w:rsidRDefault="00A16159" w:rsidP="00B31D14">
    <w:pPr>
      <w:pStyle w:val="Footer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 w:rsidR="00603C71"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 w:rsidR="00603C71"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</w:p>
  <w:p w14:paraId="22CC42F8" w14:textId="77777777" w:rsidR="00A16159" w:rsidRDefault="00A16159" w:rsidP="00B31D14">
    <w:pPr>
      <w:pStyle w:val="Footer"/>
      <w:rPr>
        <w:rStyle w:val="PageNumber"/>
        <w:i/>
        <w:iCs/>
        <w:sz w:val="16"/>
      </w:rPr>
    </w:pPr>
    <w:r>
      <w:rPr>
        <w:rStyle w:val="PageNumber"/>
        <w:i/>
        <w:iCs/>
        <w:sz w:val="16"/>
      </w:rPr>
      <w:t>ISO</w:t>
    </w:r>
    <w:r w:rsidR="00AE60D1">
      <w:rPr>
        <w:rStyle w:val="PageNumber"/>
        <w:i/>
        <w:iCs/>
        <w:sz w:val="16"/>
      </w:rPr>
      <w:t>/IEC</w:t>
    </w:r>
    <w:r w:rsidR="00387E3D">
      <w:rPr>
        <w:rStyle w:val="PageNumber"/>
        <w:i/>
        <w:iCs/>
        <w:sz w:val="16"/>
      </w:rPr>
      <w:t>/CEN/CENELEC</w:t>
    </w:r>
    <w:r w:rsidR="00AE60D1">
      <w:rPr>
        <w:rStyle w:val="PageNumber"/>
        <w:i/>
        <w:iCs/>
        <w:sz w:val="16"/>
      </w:rPr>
      <w:t xml:space="preserve"> </w:t>
    </w:r>
    <w:r>
      <w:rPr>
        <w:rStyle w:val="PageNumber"/>
        <w:i/>
        <w:iCs/>
        <w:sz w:val="16"/>
      </w:rPr>
      <w:t xml:space="preserve"> electronic balloting</w:t>
    </w:r>
    <w:r w:rsidR="00C90982">
      <w:rPr>
        <w:rStyle w:val="PageNumber"/>
        <w:i/>
        <w:iCs/>
        <w:sz w:val="16"/>
      </w:rPr>
      <w:t xml:space="preserve"> commenting template/version 20</w:t>
    </w:r>
    <w:r>
      <w:rPr>
        <w:rStyle w:val="PageNumber"/>
        <w:i/>
        <w:iCs/>
        <w:sz w:val="16"/>
      </w:rPr>
      <w:t>1</w:t>
    </w:r>
    <w:r w:rsidR="00C90982">
      <w:rPr>
        <w:rStyle w:val="PageNumber"/>
        <w:i/>
        <w:iCs/>
        <w:sz w:val="16"/>
      </w:rPr>
      <w:t>2-</w:t>
    </w:r>
    <w:r>
      <w:rPr>
        <w:rStyle w:val="PageNumber"/>
        <w:i/>
        <w:iCs/>
        <w:sz w:val="16"/>
      </w:rPr>
      <w:t>0</w:t>
    </w:r>
    <w:r w:rsidR="00AE60D1">
      <w:rPr>
        <w:rStyle w:val="PageNumber"/>
        <w:i/>
        <w:iCs/>
        <w:sz w:val="16"/>
      </w:rPr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0F642" w14:textId="77777777" w:rsidR="00A16159" w:rsidRDefault="00A16159" w:rsidP="00B31D14">
    <w:pPr>
      <w:pStyle w:val="Footer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MB</w:t>
    </w:r>
    <w:r>
      <w:rPr>
        <w:rStyle w:val="PageNumber"/>
        <w:bCs/>
        <w:sz w:val="16"/>
      </w:rPr>
      <w:t xml:space="preserve"> = Member body (enter the ISO 3166 two-letter country code, e.g. CN for China)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**</w:t>
    </w:r>
    <w:r>
      <w:rPr>
        <w:rStyle w:val="PageNumber"/>
        <w:bCs/>
        <w:sz w:val="16"/>
      </w:rPr>
      <w:t xml:space="preserve"> = ISO/CS editing unit</w:t>
    </w:r>
  </w:p>
  <w:p w14:paraId="1A340617" w14:textId="77777777" w:rsidR="00A16159" w:rsidRDefault="00A16159" w:rsidP="00B31D14">
    <w:pPr>
      <w:pStyle w:val="Footer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</w:t>
    </w:r>
    <w:r>
      <w:rPr>
        <w:rStyle w:val="PageNumber"/>
        <w:bCs/>
        <w:sz w:val="16"/>
      </w:rPr>
      <w:t>:</w:t>
    </w:r>
    <w:r>
      <w:rPr>
        <w:rStyle w:val="PageNumber"/>
        <w:bCs/>
        <w:sz w:val="16"/>
      </w:rPr>
      <w:tab/>
      <w:t>ge = general</w:t>
    </w:r>
    <w:r>
      <w:rPr>
        <w:rStyle w:val="PageNumber"/>
        <w:bCs/>
        <w:sz w:val="16"/>
      </w:rPr>
      <w:tab/>
      <w:t xml:space="preserve">te = technical </w:t>
    </w:r>
    <w:r>
      <w:rPr>
        <w:rStyle w:val="PageNumber"/>
        <w:bCs/>
        <w:sz w:val="16"/>
      </w:rPr>
      <w:tab/>
      <w:t xml:space="preserve">ed = editorial </w:t>
    </w:r>
  </w:p>
  <w:p w14:paraId="58DA581A" w14:textId="77777777" w:rsidR="00A16159" w:rsidRDefault="00A16159" w:rsidP="00B31D14">
    <w:pPr>
      <w:pStyle w:val="Footer"/>
      <w:rPr>
        <w:rStyle w:val="PageNumber"/>
        <w:bCs/>
        <w:sz w:val="16"/>
      </w:rPr>
    </w:pPr>
    <w:r>
      <w:rPr>
        <w:rStyle w:val="PageNumber"/>
        <w:b/>
        <w:sz w:val="16"/>
      </w:rPr>
      <w:t>NB</w:t>
    </w:r>
    <w:r>
      <w:rPr>
        <w:rStyle w:val="PageNumber"/>
        <w:bCs/>
        <w:sz w:val="16"/>
      </w:rPr>
      <w:tab/>
      <w:t>Columns 1, 2, 4, 5 are compulsory.</w:t>
    </w:r>
  </w:p>
  <w:p w14:paraId="4B72BCAE" w14:textId="77777777" w:rsidR="00A16159" w:rsidRDefault="00A16159" w:rsidP="00B31D14">
    <w:pPr>
      <w:pStyle w:val="Footer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 w:rsidR="00714041"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</w:p>
  <w:p w14:paraId="0BBD33E2" w14:textId="77777777" w:rsidR="00A16159" w:rsidRDefault="00A16159" w:rsidP="00B31D14">
    <w:pPr>
      <w:pStyle w:val="Footer"/>
      <w:rPr>
        <w:sz w:val="14"/>
      </w:rPr>
    </w:pPr>
    <w:r>
      <w:rPr>
        <w:rStyle w:val="PageNumber"/>
        <w:sz w:val="16"/>
      </w:rPr>
      <w:t>FORM 13B (ISO) version 2001-09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9C4EC" w14:textId="77777777" w:rsidR="00351672" w:rsidRDefault="00351672" w:rsidP="00B31D14">
      <w:r>
        <w:separator/>
      </w:r>
    </w:p>
  </w:footnote>
  <w:footnote w:type="continuationSeparator" w:id="0">
    <w:p w14:paraId="6D6C3050" w14:textId="77777777" w:rsidR="00351672" w:rsidRDefault="00351672" w:rsidP="00B31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87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7740"/>
      <w:gridCol w:w="2410"/>
      <w:gridCol w:w="3119"/>
      <w:gridCol w:w="2607"/>
    </w:tblGrid>
    <w:tr w:rsidR="00A64E75" w14:paraId="486AA39F" w14:textId="77777777" w:rsidTr="00A64E75">
      <w:trPr>
        <w:cantSplit/>
        <w:jc w:val="center"/>
      </w:trPr>
      <w:tc>
        <w:tcPr>
          <w:tcW w:w="7740" w:type="dxa"/>
          <w:tcBorders>
            <w:top w:val="nil"/>
            <w:left w:val="nil"/>
            <w:bottom w:val="nil"/>
            <w:right w:val="nil"/>
          </w:tcBorders>
        </w:tcPr>
        <w:p w14:paraId="319C384F" w14:textId="77777777" w:rsidR="00A64E75" w:rsidRDefault="00A64E75" w:rsidP="00B31D14">
          <w:pPr>
            <w:pStyle w:val="ISOComments"/>
          </w:pPr>
          <w:r>
            <w:rPr>
              <w:rStyle w:val="MTEquationSection"/>
              <w:b/>
              <w:bCs/>
              <w:color w:val="auto"/>
              <w:sz w:val="22"/>
            </w:rPr>
            <w:t>Template for comments and secretariat observations</w:t>
          </w:r>
        </w:p>
      </w:tc>
      <w:tc>
        <w:tcPr>
          <w:tcW w:w="241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5128FBBA" w14:textId="6BEAEC15" w:rsidR="00A64E75" w:rsidRDefault="00A64E75" w:rsidP="00B31D14">
          <w:pPr>
            <w:pStyle w:val="ISOChange"/>
          </w:pPr>
          <w:r>
            <w:t xml:space="preserve">Date: </w:t>
          </w:r>
          <w:r w:rsidR="008F2F52" w:rsidRPr="00603C71">
            <w:t>202</w:t>
          </w:r>
          <w:r w:rsidR="000C2832" w:rsidRPr="00603C71">
            <w:t>6</w:t>
          </w:r>
          <w:r w:rsidR="0047431B" w:rsidRPr="00603C71">
            <w:t>-</w:t>
          </w:r>
          <w:r w:rsidR="00603C71" w:rsidRPr="00603C71">
            <w:t>06</w:t>
          </w:r>
          <w:r w:rsidR="0047431B" w:rsidRPr="00603C71">
            <w:t>-</w:t>
          </w:r>
          <w:r w:rsidR="00603C71" w:rsidRPr="00603C71">
            <w:t>04</w:t>
          </w:r>
        </w:p>
      </w:tc>
      <w:tc>
        <w:tcPr>
          <w:tcW w:w="3119" w:type="dxa"/>
          <w:tcBorders>
            <w:top w:val="single" w:sz="6" w:space="0" w:color="auto"/>
            <w:bottom w:val="single" w:sz="6" w:space="0" w:color="auto"/>
          </w:tcBorders>
        </w:tcPr>
        <w:p w14:paraId="2C4DDDEC" w14:textId="30A49826" w:rsidR="00A64E75" w:rsidRDefault="00A64E75" w:rsidP="00B31D14">
          <w:pPr>
            <w:pStyle w:val="ISOSecretObservations"/>
            <w:rPr>
              <w:bCs/>
              <w:sz w:val="20"/>
            </w:rPr>
          </w:pPr>
          <w:r>
            <w:rPr>
              <w:bCs/>
            </w:rPr>
            <w:t>Document:</w:t>
          </w:r>
          <w:r w:rsidR="00701CE9">
            <w:rPr>
              <w:sz w:val="20"/>
            </w:rPr>
            <w:t xml:space="preserve"> </w:t>
          </w:r>
          <w:r w:rsidR="00603C71" w:rsidRPr="00603C71">
            <w:t>ISO_DIS_10303-238_(Ed_4)</w:t>
          </w:r>
        </w:p>
      </w:tc>
      <w:tc>
        <w:tcPr>
          <w:tcW w:w="2607" w:type="dxa"/>
          <w:tcBorders>
            <w:top w:val="single" w:sz="6" w:space="0" w:color="auto"/>
            <w:bottom w:val="single" w:sz="6" w:space="0" w:color="auto"/>
          </w:tcBorders>
        </w:tcPr>
        <w:p w14:paraId="424767EC" w14:textId="79D969C5" w:rsidR="00A64E75" w:rsidRDefault="00BF6B60" w:rsidP="00B31D14">
          <w:pPr>
            <w:pStyle w:val="ISOSecretObservations"/>
          </w:pPr>
          <w:r>
            <w:t>Project:</w:t>
          </w:r>
          <w:r w:rsidR="00B154D9" w:rsidRPr="00B154D9">
            <w:rPr>
              <w:b/>
            </w:rPr>
            <w:t xml:space="preserve"> </w:t>
          </w:r>
          <w:r w:rsidR="00603C71" w:rsidRPr="00603C71">
            <w:rPr>
              <w:b/>
              <w:color w:val="1A1A1A"/>
              <w:szCs w:val="18"/>
              <w:shd w:val="clear" w:color="auto" w:fill="FFFFFF"/>
            </w:rPr>
            <w:t>86074</w:t>
          </w:r>
        </w:p>
      </w:tc>
    </w:tr>
  </w:tbl>
  <w:p w14:paraId="3E13F144" w14:textId="77777777" w:rsidR="00A16159" w:rsidRDefault="00A16159" w:rsidP="00B31D14">
    <w:pPr>
      <w:pStyle w:val="Header"/>
    </w:pPr>
  </w:p>
  <w:tbl>
    <w:tblPr>
      <w:tblW w:w="1587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06"/>
      <w:gridCol w:w="908"/>
      <w:gridCol w:w="1209"/>
      <w:gridCol w:w="1209"/>
      <w:gridCol w:w="1115"/>
      <w:gridCol w:w="4177"/>
      <w:gridCol w:w="4233"/>
      <w:gridCol w:w="2419"/>
    </w:tblGrid>
    <w:tr w:rsidR="00C90982" w14:paraId="237B3FD7" w14:textId="77777777" w:rsidTr="00395636">
      <w:trPr>
        <w:cantSplit/>
        <w:jc w:val="center"/>
      </w:trPr>
      <w:tc>
        <w:tcPr>
          <w:tcW w:w="606" w:type="dxa"/>
        </w:tcPr>
        <w:p w14:paraId="1E1B83C3" w14:textId="77777777" w:rsidR="00C90982" w:rsidRDefault="00C90982" w:rsidP="00B31D14">
          <w:r>
            <w:t>MB</w:t>
          </w:r>
          <w:r w:rsidR="00A64E75">
            <w:t>/N</w:t>
          </w:r>
          <w:r w:rsidR="00AE60D1">
            <w:t>C</w:t>
          </w:r>
          <w:r w:rsidR="00AE60D1">
            <w:rPr>
              <w:bCs/>
              <w:position w:val="6"/>
              <w:sz w:val="12"/>
            </w:rPr>
            <w:t>1</w:t>
          </w:r>
        </w:p>
      </w:tc>
      <w:tc>
        <w:tcPr>
          <w:tcW w:w="908" w:type="dxa"/>
        </w:tcPr>
        <w:p w14:paraId="209AA350" w14:textId="77777777" w:rsidR="00C90982" w:rsidRDefault="00C90982" w:rsidP="00B31D14">
          <w:r>
            <w:t>Line number</w:t>
          </w:r>
        </w:p>
        <w:p w14:paraId="6777F4E0" w14:textId="77777777" w:rsidR="003C6559" w:rsidRDefault="003C6559" w:rsidP="00B31D14">
          <w:pPr>
            <w:rPr>
              <w:b/>
            </w:rPr>
          </w:pPr>
          <w:r>
            <w:t>(e.g. 17)</w:t>
          </w:r>
        </w:p>
      </w:tc>
      <w:tc>
        <w:tcPr>
          <w:tcW w:w="1209" w:type="dxa"/>
        </w:tcPr>
        <w:p w14:paraId="7FFA13C8" w14:textId="77777777" w:rsidR="00C90982" w:rsidRDefault="00395636" w:rsidP="00B31D14">
          <w:r w:rsidRPr="00395636">
            <w:t>Clause/</w:t>
          </w:r>
          <w:r>
            <w:t xml:space="preserve"> </w:t>
          </w:r>
          <w:r w:rsidRPr="00395636">
            <w:t>Subclause</w:t>
          </w:r>
        </w:p>
        <w:p w14:paraId="37D5DAC4" w14:textId="77777777" w:rsidR="003C6559" w:rsidRPr="00395636" w:rsidRDefault="003C6559" w:rsidP="00B31D14">
          <w:pPr>
            <w:rPr>
              <w:b/>
            </w:rPr>
          </w:pPr>
          <w:r>
            <w:t>(e.g. 3.1)</w:t>
          </w:r>
        </w:p>
      </w:tc>
      <w:tc>
        <w:tcPr>
          <w:tcW w:w="1209" w:type="dxa"/>
        </w:tcPr>
        <w:p w14:paraId="22365577" w14:textId="77777777" w:rsidR="00C90982" w:rsidRDefault="00540C31" w:rsidP="00B31D14">
          <w:r w:rsidRPr="00395636">
            <w:t>Paragraph/</w:t>
          </w:r>
          <w:r w:rsidR="00395636">
            <w:t xml:space="preserve"> </w:t>
          </w:r>
          <w:r w:rsidRPr="00395636">
            <w:t>Figure/</w:t>
          </w:r>
          <w:r w:rsidR="00395636">
            <w:t xml:space="preserve"> </w:t>
          </w:r>
          <w:r w:rsidRPr="00395636">
            <w:t>Table/</w:t>
          </w:r>
        </w:p>
        <w:p w14:paraId="19797BEB" w14:textId="77777777" w:rsidR="003C6559" w:rsidRPr="00395636" w:rsidRDefault="003C6559" w:rsidP="00B31D14">
          <w:pPr>
            <w:rPr>
              <w:b/>
            </w:rPr>
          </w:pPr>
          <w:r>
            <w:t>(e.g. Table 1)</w:t>
          </w:r>
        </w:p>
      </w:tc>
      <w:tc>
        <w:tcPr>
          <w:tcW w:w="1115" w:type="dxa"/>
        </w:tcPr>
        <w:p w14:paraId="649396FF" w14:textId="77777777" w:rsidR="00C90982" w:rsidRDefault="00C90982" w:rsidP="00B31D14">
          <w:r>
            <w:t>Type of comment</w:t>
          </w:r>
          <w:r>
            <w:rPr>
              <w:bCs/>
              <w:position w:val="6"/>
              <w:sz w:val="12"/>
            </w:rPr>
            <w:t>2</w:t>
          </w:r>
        </w:p>
      </w:tc>
      <w:tc>
        <w:tcPr>
          <w:tcW w:w="4177" w:type="dxa"/>
        </w:tcPr>
        <w:p w14:paraId="0D14B06C" w14:textId="77777777" w:rsidR="00C90982" w:rsidRDefault="00C90982" w:rsidP="00B31D14">
          <w:r>
            <w:t>Comment</w:t>
          </w:r>
          <w:r w:rsidR="00A64E75">
            <w:t>s</w:t>
          </w:r>
        </w:p>
      </w:tc>
      <w:tc>
        <w:tcPr>
          <w:tcW w:w="4233" w:type="dxa"/>
        </w:tcPr>
        <w:p w14:paraId="6DC0D568" w14:textId="77777777" w:rsidR="00C90982" w:rsidRDefault="00C90982" w:rsidP="00B31D14">
          <w:r>
            <w:t>Proposed change</w:t>
          </w:r>
        </w:p>
      </w:tc>
      <w:tc>
        <w:tcPr>
          <w:tcW w:w="2419" w:type="dxa"/>
        </w:tcPr>
        <w:p w14:paraId="19C7DD23" w14:textId="77777777" w:rsidR="00C90982" w:rsidRDefault="00A64E75" w:rsidP="00B31D14">
          <w:r>
            <w:t>Observations of the secretariat</w:t>
          </w:r>
        </w:p>
      </w:tc>
    </w:tr>
  </w:tbl>
  <w:p w14:paraId="4A4CD074" w14:textId="77777777" w:rsidR="00A16159" w:rsidRDefault="00A16159" w:rsidP="00B31D14">
    <w:pPr>
      <w:pStyle w:val="Header"/>
    </w:pPr>
  </w:p>
  <w:p w14:paraId="7FE5D890" w14:textId="77777777" w:rsidR="00A16159" w:rsidRDefault="00A16159" w:rsidP="00B31D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8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572"/>
      <w:gridCol w:w="2080"/>
      <w:gridCol w:w="5188"/>
    </w:tblGrid>
    <w:tr w:rsidR="00A16159" w14:paraId="4B5AD79A" w14:textId="77777777">
      <w:trPr>
        <w:cantSplit/>
        <w:jc w:val="center"/>
      </w:trPr>
      <w:tc>
        <w:tcPr>
          <w:tcW w:w="8572" w:type="dxa"/>
          <w:tcBorders>
            <w:top w:val="nil"/>
            <w:left w:val="nil"/>
            <w:bottom w:val="nil"/>
            <w:right w:val="nil"/>
          </w:tcBorders>
        </w:tcPr>
        <w:p w14:paraId="4457FD79" w14:textId="77777777" w:rsidR="00A16159" w:rsidRDefault="00A16159" w:rsidP="00B31D14">
          <w:pPr>
            <w:pStyle w:val="ISOComments"/>
          </w:pPr>
          <w:r>
            <w:rPr>
              <w:rStyle w:val="MTEquationSection"/>
              <w:b/>
              <w:bCs/>
              <w:color w:val="auto"/>
              <w:sz w:val="22"/>
            </w:rPr>
            <w:t>Template for comments and secretariat observations</w:t>
          </w:r>
        </w:p>
      </w:tc>
      <w:tc>
        <w:tcPr>
          <w:tcW w:w="208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7EA3E1B8" w14:textId="77777777" w:rsidR="00A16159" w:rsidRDefault="00A16159" w:rsidP="00B31D14">
          <w:pPr>
            <w:pStyle w:val="ISOChange"/>
          </w:pPr>
          <w:r>
            <w:t xml:space="preserve">Date: </w:t>
          </w:r>
        </w:p>
      </w:tc>
      <w:tc>
        <w:tcPr>
          <w:tcW w:w="5188" w:type="dxa"/>
          <w:tcBorders>
            <w:top w:val="single" w:sz="6" w:space="0" w:color="auto"/>
            <w:bottom w:val="single" w:sz="6" w:space="0" w:color="auto"/>
          </w:tcBorders>
        </w:tcPr>
        <w:p w14:paraId="70175D15" w14:textId="77777777" w:rsidR="00A16159" w:rsidRDefault="00A16159" w:rsidP="00B31D14">
          <w:pPr>
            <w:pStyle w:val="ISOSecretObservations"/>
          </w:pPr>
          <w:r>
            <w:t>Document:</w:t>
          </w:r>
          <w:r>
            <w:rPr>
              <w:b/>
            </w:rPr>
            <w:t xml:space="preserve"> </w:t>
          </w:r>
          <w:r>
            <w:rPr>
              <w:b/>
              <w:sz w:val="20"/>
            </w:rPr>
            <w:t>ISO/</w:t>
          </w:r>
        </w:p>
      </w:tc>
    </w:tr>
  </w:tbl>
  <w:p w14:paraId="770E1B37" w14:textId="77777777" w:rsidR="00A16159" w:rsidRDefault="00A16159" w:rsidP="00B31D14">
    <w:pPr>
      <w:pStyle w:val="Header"/>
    </w:pPr>
  </w:p>
  <w:tbl>
    <w:tblPr>
      <w:tblW w:w="0" w:type="auto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9"/>
      <w:gridCol w:w="1814"/>
      <w:gridCol w:w="1134"/>
      <w:gridCol w:w="709"/>
      <w:gridCol w:w="4394"/>
      <w:gridCol w:w="3828"/>
      <w:gridCol w:w="3459"/>
    </w:tblGrid>
    <w:tr w:rsidR="00A16159" w14:paraId="3BD3F802" w14:textId="77777777">
      <w:trPr>
        <w:cantSplit/>
        <w:jc w:val="center"/>
      </w:trPr>
      <w:tc>
        <w:tcPr>
          <w:tcW w:w="539" w:type="dxa"/>
        </w:tcPr>
        <w:p w14:paraId="7336F8E0" w14:textId="77777777" w:rsidR="00A16159" w:rsidRDefault="00A16159" w:rsidP="00B31D14">
          <w:r>
            <w:t>1</w:t>
          </w:r>
        </w:p>
      </w:tc>
      <w:tc>
        <w:tcPr>
          <w:tcW w:w="1814" w:type="dxa"/>
        </w:tcPr>
        <w:p w14:paraId="1EF698CC" w14:textId="77777777" w:rsidR="00A16159" w:rsidRDefault="00A16159" w:rsidP="00B31D14">
          <w:r>
            <w:t>2</w:t>
          </w:r>
        </w:p>
      </w:tc>
      <w:tc>
        <w:tcPr>
          <w:tcW w:w="1134" w:type="dxa"/>
        </w:tcPr>
        <w:p w14:paraId="7550817A" w14:textId="77777777" w:rsidR="00A16159" w:rsidRDefault="00A16159" w:rsidP="00B31D14">
          <w:r>
            <w:t>3</w:t>
          </w:r>
        </w:p>
      </w:tc>
      <w:tc>
        <w:tcPr>
          <w:tcW w:w="709" w:type="dxa"/>
        </w:tcPr>
        <w:p w14:paraId="2C842E71" w14:textId="77777777" w:rsidR="00A16159" w:rsidRDefault="00A16159" w:rsidP="00B31D14">
          <w:r>
            <w:t>4</w:t>
          </w:r>
        </w:p>
      </w:tc>
      <w:tc>
        <w:tcPr>
          <w:tcW w:w="4394" w:type="dxa"/>
        </w:tcPr>
        <w:p w14:paraId="65F667F6" w14:textId="77777777" w:rsidR="00A16159" w:rsidRDefault="00A16159" w:rsidP="00B31D14">
          <w:r>
            <w:t>5</w:t>
          </w:r>
        </w:p>
      </w:tc>
      <w:tc>
        <w:tcPr>
          <w:tcW w:w="3828" w:type="dxa"/>
        </w:tcPr>
        <w:p w14:paraId="38FF2A13" w14:textId="77777777" w:rsidR="00A16159" w:rsidRDefault="00A16159" w:rsidP="00B31D14">
          <w:r>
            <w:t>6</w:t>
          </w:r>
        </w:p>
      </w:tc>
      <w:tc>
        <w:tcPr>
          <w:tcW w:w="3459" w:type="dxa"/>
        </w:tcPr>
        <w:p w14:paraId="2FFDEF59" w14:textId="77777777" w:rsidR="00A16159" w:rsidRDefault="00A16159" w:rsidP="00B31D14">
          <w:r>
            <w:t>7</w:t>
          </w:r>
        </w:p>
      </w:tc>
    </w:tr>
    <w:tr w:rsidR="00A16159" w14:paraId="31482339" w14:textId="77777777">
      <w:trPr>
        <w:cantSplit/>
        <w:jc w:val="center"/>
      </w:trPr>
      <w:tc>
        <w:tcPr>
          <w:tcW w:w="539" w:type="dxa"/>
        </w:tcPr>
        <w:p w14:paraId="4DDE33ED" w14:textId="77777777" w:rsidR="00A16159" w:rsidRDefault="00A16159" w:rsidP="00B31D14">
          <w:r>
            <w:t>MB</w:t>
          </w:r>
          <w:r>
            <w:rPr>
              <w:bCs/>
              <w:position w:val="6"/>
              <w:sz w:val="12"/>
            </w:rPr>
            <w:t>1</w:t>
          </w:r>
          <w:r>
            <w:br/>
          </w:r>
        </w:p>
      </w:tc>
      <w:tc>
        <w:tcPr>
          <w:tcW w:w="1814" w:type="dxa"/>
        </w:tcPr>
        <w:p w14:paraId="607AE4B6" w14:textId="77777777" w:rsidR="00A16159" w:rsidRDefault="00A16159" w:rsidP="00B31D14">
          <w:r>
            <w:t>Claus</w:t>
          </w:r>
          <w:r>
            <w:rPr>
              <w:spacing w:val="20"/>
            </w:rPr>
            <w:t>e/</w:t>
          </w:r>
          <w:r>
            <w:br/>
            <w:t>Subclause/</w:t>
          </w:r>
          <w:r>
            <w:br/>
            <w:t>Annex/Figure/Table</w:t>
          </w:r>
          <w:r>
            <w:br/>
          </w:r>
          <w:r>
            <w:rPr>
              <w:bCs/>
            </w:rPr>
            <w:t>(e.g. 3.1, Table 2)</w:t>
          </w:r>
        </w:p>
      </w:tc>
      <w:tc>
        <w:tcPr>
          <w:tcW w:w="1134" w:type="dxa"/>
        </w:tcPr>
        <w:p w14:paraId="65A4FD3F" w14:textId="77777777" w:rsidR="00A16159" w:rsidRDefault="00A16159" w:rsidP="00B31D14">
          <w:r>
            <w:t>Paragraph/</w:t>
          </w:r>
          <w:r>
            <w:br/>
            <w:t>List item/</w:t>
          </w:r>
          <w:r>
            <w:br/>
            <w:t>Note/</w:t>
          </w:r>
          <w:r>
            <w:br/>
          </w:r>
          <w:r>
            <w:rPr>
              <w:bCs/>
            </w:rPr>
            <w:t>(e.g. Note 2)</w:t>
          </w:r>
        </w:p>
      </w:tc>
      <w:tc>
        <w:tcPr>
          <w:tcW w:w="709" w:type="dxa"/>
        </w:tcPr>
        <w:p w14:paraId="05943FA5" w14:textId="77777777" w:rsidR="00A16159" w:rsidRDefault="00A16159" w:rsidP="00B31D14">
          <w:r>
            <w:t>Type of com-ment</w:t>
          </w:r>
          <w:r>
            <w:rPr>
              <w:bCs/>
              <w:position w:val="6"/>
              <w:sz w:val="12"/>
            </w:rPr>
            <w:t>2</w:t>
          </w:r>
        </w:p>
      </w:tc>
      <w:tc>
        <w:tcPr>
          <w:tcW w:w="4394" w:type="dxa"/>
        </w:tcPr>
        <w:p w14:paraId="235A43AE" w14:textId="77777777" w:rsidR="00A16159" w:rsidRDefault="00A16159" w:rsidP="00B31D14">
          <w:r>
            <w:t>Comment (justification for change)</w:t>
          </w:r>
        </w:p>
      </w:tc>
      <w:tc>
        <w:tcPr>
          <w:tcW w:w="3828" w:type="dxa"/>
        </w:tcPr>
        <w:p w14:paraId="58E34087" w14:textId="77777777" w:rsidR="00A16159" w:rsidRDefault="00A16159" w:rsidP="00B31D14">
          <w:r>
            <w:t>Proposed change</w:t>
          </w:r>
        </w:p>
      </w:tc>
      <w:tc>
        <w:tcPr>
          <w:tcW w:w="3459" w:type="dxa"/>
        </w:tcPr>
        <w:p w14:paraId="212F5E7A" w14:textId="77777777" w:rsidR="00A16159" w:rsidRDefault="00A16159" w:rsidP="00B31D14">
          <w:r>
            <w:t>Secretariat observations</w:t>
          </w:r>
          <w:r>
            <w:br/>
          </w:r>
          <w:r>
            <w:rPr>
              <w:bCs/>
            </w:rPr>
            <w:t>on each comment submitted</w:t>
          </w:r>
        </w:p>
      </w:tc>
    </w:tr>
  </w:tbl>
  <w:p w14:paraId="377BFE53" w14:textId="77777777" w:rsidR="00A16159" w:rsidRDefault="00A16159" w:rsidP="00B31D14">
    <w:pPr>
      <w:pStyle w:val="Header"/>
    </w:pPr>
  </w:p>
  <w:p w14:paraId="2AD88DF8" w14:textId="77777777" w:rsidR="00A16159" w:rsidRDefault="00A16159" w:rsidP="00B31D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B6CEE"/>
    <w:multiLevelType w:val="multilevel"/>
    <w:tmpl w:val="6698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331D7"/>
    <w:multiLevelType w:val="multilevel"/>
    <w:tmpl w:val="8DA2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A0B6E"/>
    <w:multiLevelType w:val="multilevel"/>
    <w:tmpl w:val="4D80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023485">
    <w:abstractNumId w:val="2"/>
  </w:num>
  <w:num w:numId="2" w16cid:durableId="1491479372">
    <w:abstractNumId w:val="1"/>
  </w:num>
  <w:num w:numId="3" w16cid:durableId="1075205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intFractionalCharacterWidth/>
  <w:attachedTemplate r:id="rId1"/>
  <w:defaultTabStop w:val="851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tx_document_page_count" w:val="1"/>
    <w:docVar w:name="O974ISO" w:val="-1"/>
  </w:docVars>
  <w:rsids>
    <w:rsidRoot w:val="004C6E8C"/>
    <w:rsid w:val="00004AD3"/>
    <w:rsid w:val="00020D6C"/>
    <w:rsid w:val="000272C0"/>
    <w:rsid w:val="00045B33"/>
    <w:rsid w:val="0005774E"/>
    <w:rsid w:val="00061773"/>
    <w:rsid w:val="00071CF1"/>
    <w:rsid w:val="0007625F"/>
    <w:rsid w:val="000861ED"/>
    <w:rsid w:val="0008748C"/>
    <w:rsid w:val="000977AE"/>
    <w:rsid w:val="00097CEB"/>
    <w:rsid w:val="000A195C"/>
    <w:rsid w:val="000B2217"/>
    <w:rsid w:val="000C2832"/>
    <w:rsid w:val="000C779D"/>
    <w:rsid w:val="000E4994"/>
    <w:rsid w:val="000F0BF1"/>
    <w:rsid w:val="00103748"/>
    <w:rsid w:val="001100EB"/>
    <w:rsid w:val="001140ED"/>
    <w:rsid w:val="001148EC"/>
    <w:rsid w:val="00114BC2"/>
    <w:rsid w:val="001166E8"/>
    <w:rsid w:val="001322F0"/>
    <w:rsid w:val="00133B86"/>
    <w:rsid w:val="0014219C"/>
    <w:rsid w:val="001672DD"/>
    <w:rsid w:val="001708E4"/>
    <w:rsid w:val="00176295"/>
    <w:rsid w:val="00182088"/>
    <w:rsid w:val="001A02BE"/>
    <w:rsid w:val="001A16AE"/>
    <w:rsid w:val="001B3E9C"/>
    <w:rsid w:val="001C262E"/>
    <w:rsid w:val="001C3D04"/>
    <w:rsid w:val="001E03F1"/>
    <w:rsid w:val="001E38D8"/>
    <w:rsid w:val="001E3BB0"/>
    <w:rsid w:val="001F294D"/>
    <w:rsid w:val="00220225"/>
    <w:rsid w:val="00222A5F"/>
    <w:rsid w:val="002308E5"/>
    <w:rsid w:val="00232FFC"/>
    <w:rsid w:val="002449DD"/>
    <w:rsid w:val="0025341C"/>
    <w:rsid w:val="00253CEB"/>
    <w:rsid w:val="0026269F"/>
    <w:rsid w:val="00266662"/>
    <w:rsid w:val="002A01B9"/>
    <w:rsid w:val="002A0D3D"/>
    <w:rsid w:val="002A457B"/>
    <w:rsid w:val="002A681B"/>
    <w:rsid w:val="002A6AE0"/>
    <w:rsid w:val="002B2554"/>
    <w:rsid w:val="002C22BA"/>
    <w:rsid w:val="002C459E"/>
    <w:rsid w:val="002C537E"/>
    <w:rsid w:val="002D4F3B"/>
    <w:rsid w:val="002D7517"/>
    <w:rsid w:val="002E6F64"/>
    <w:rsid w:val="002F09AB"/>
    <w:rsid w:val="003050FA"/>
    <w:rsid w:val="00313FD1"/>
    <w:rsid w:val="00314348"/>
    <w:rsid w:val="003205A5"/>
    <w:rsid w:val="00330526"/>
    <w:rsid w:val="00330B23"/>
    <w:rsid w:val="00344457"/>
    <w:rsid w:val="003470A0"/>
    <w:rsid w:val="00351672"/>
    <w:rsid w:val="00353437"/>
    <w:rsid w:val="0035582E"/>
    <w:rsid w:val="00363E18"/>
    <w:rsid w:val="0038199C"/>
    <w:rsid w:val="003864B7"/>
    <w:rsid w:val="00387E3D"/>
    <w:rsid w:val="00395636"/>
    <w:rsid w:val="003A5156"/>
    <w:rsid w:val="003B702D"/>
    <w:rsid w:val="003C4FE1"/>
    <w:rsid w:val="003C6559"/>
    <w:rsid w:val="003D5F7C"/>
    <w:rsid w:val="003E43C8"/>
    <w:rsid w:val="00420AF3"/>
    <w:rsid w:val="00434401"/>
    <w:rsid w:val="00434F44"/>
    <w:rsid w:val="00445E23"/>
    <w:rsid w:val="00452C49"/>
    <w:rsid w:val="00464D66"/>
    <w:rsid w:val="004701DB"/>
    <w:rsid w:val="00470D6D"/>
    <w:rsid w:val="0047431B"/>
    <w:rsid w:val="00496ED1"/>
    <w:rsid w:val="004A44DF"/>
    <w:rsid w:val="004B39A9"/>
    <w:rsid w:val="004C6E8C"/>
    <w:rsid w:val="004D2296"/>
    <w:rsid w:val="004E5D04"/>
    <w:rsid w:val="004F6A9A"/>
    <w:rsid w:val="00500922"/>
    <w:rsid w:val="0050775D"/>
    <w:rsid w:val="005123FF"/>
    <w:rsid w:val="00520EC5"/>
    <w:rsid w:val="005341BE"/>
    <w:rsid w:val="005354F6"/>
    <w:rsid w:val="005368A9"/>
    <w:rsid w:val="00540C31"/>
    <w:rsid w:val="00542145"/>
    <w:rsid w:val="005610D4"/>
    <w:rsid w:val="00563178"/>
    <w:rsid w:val="00564784"/>
    <w:rsid w:val="005843BB"/>
    <w:rsid w:val="005845C6"/>
    <w:rsid w:val="0058683E"/>
    <w:rsid w:val="00587C39"/>
    <w:rsid w:val="0059460B"/>
    <w:rsid w:val="00596ED5"/>
    <w:rsid w:val="005B1B30"/>
    <w:rsid w:val="005C1D98"/>
    <w:rsid w:val="005D5D22"/>
    <w:rsid w:val="005D6B23"/>
    <w:rsid w:val="005F4A43"/>
    <w:rsid w:val="005F50E1"/>
    <w:rsid w:val="00603C71"/>
    <w:rsid w:val="00605DB2"/>
    <w:rsid w:val="006136BC"/>
    <w:rsid w:val="0062042B"/>
    <w:rsid w:val="00621C48"/>
    <w:rsid w:val="00626A8C"/>
    <w:rsid w:val="00627BA2"/>
    <w:rsid w:val="00631AD8"/>
    <w:rsid w:val="0063381F"/>
    <w:rsid w:val="006340F5"/>
    <w:rsid w:val="00651363"/>
    <w:rsid w:val="00653EB8"/>
    <w:rsid w:val="0065427F"/>
    <w:rsid w:val="006619F0"/>
    <w:rsid w:val="00665AB2"/>
    <w:rsid w:val="00677B6C"/>
    <w:rsid w:val="0068341F"/>
    <w:rsid w:val="00685ADC"/>
    <w:rsid w:val="00691F8D"/>
    <w:rsid w:val="006A2FA0"/>
    <w:rsid w:val="006A3C47"/>
    <w:rsid w:val="006B079D"/>
    <w:rsid w:val="006B14DA"/>
    <w:rsid w:val="006B2B9E"/>
    <w:rsid w:val="006B2DF2"/>
    <w:rsid w:val="006B6691"/>
    <w:rsid w:val="006C2369"/>
    <w:rsid w:val="006C255F"/>
    <w:rsid w:val="006C7910"/>
    <w:rsid w:val="006F20B1"/>
    <w:rsid w:val="006F3225"/>
    <w:rsid w:val="00701CE9"/>
    <w:rsid w:val="007105A5"/>
    <w:rsid w:val="00714041"/>
    <w:rsid w:val="00722D4B"/>
    <w:rsid w:val="00727F79"/>
    <w:rsid w:val="00753CDA"/>
    <w:rsid w:val="007633BD"/>
    <w:rsid w:val="007667FA"/>
    <w:rsid w:val="00783234"/>
    <w:rsid w:val="00797080"/>
    <w:rsid w:val="007B308D"/>
    <w:rsid w:val="007C2987"/>
    <w:rsid w:val="007C5A80"/>
    <w:rsid w:val="007D4E74"/>
    <w:rsid w:val="007E2E99"/>
    <w:rsid w:val="007E7AA8"/>
    <w:rsid w:val="00800378"/>
    <w:rsid w:val="00840D77"/>
    <w:rsid w:val="008677D9"/>
    <w:rsid w:val="008951B6"/>
    <w:rsid w:val="008A65B9"/>
    <w:rsid w:val="008B4466"/>
    <w:rsid w:val="008B4EC5"/>
    <w:rsid w:val="008B51BC"/>
    <w:rsid w:val="008C16F6"/>
    <w:rsid w:val="008F2F52"/>
    <w:rsid w:val="00900342"/>
    <w:rsid w:val="00903AD0"/>
    <w:rsid w:val="0091482D"/>
    <w:rsid w:val="00923520"/>
    <w:rsid w:val="0092594B"/>
    <w:rsid w:val="00926B42"/>
    <w:rsid w:val="009405F5"/>
    <w:rsid w:val="009418F9"/>
    <w:rsid w:val="00957F0F"/>
    <w:rsid w:val="009A17CB"/>
    <w:rsid w:val="009A74B2"/>
    <w:rsid w:val="009C38C7"/>
    <w:rsid w:val="009D01C8"/>
    <w:rsid w:val="009D0AA3"/>
    <w:rsid w:val="009D12C7"/>
    <w:rsid w:val="009D20F1"/>
    <w:rsid w:val="009D5F75"/>
    <w:rsid w:val="009E6374"/>
    <w:rsid w:val="00A0050C"/>
    <w:rsid w:val="00A06CC1"/>
    <w:rsid w:val="00A144E5"/>
    <w:rsid w:val="00A16159"/>
    <w:rsid w:val="00A2235A"/>
    <w:rsid w:val="00A26744"/>
    <w:rsid w:val="00A412FF"/>
    <w:rsid w:val="00A63938"/>
    <w:rsid w:val="00A64E75"/>
    <w:rsid w:val="00A65F7D"/>
    <w:rsid w:val="00A7145A"/>
    <w:rsid w:val="00AA2856"/>
    <w:rsid w:val="00AA3F6B"/>
    <w:rsid w:val="00AB340C"/>
    <w:rsid w:val="00AB3C72"/>
    <w:rsid w:val="00AE60D1"/>
    <w:rsid w:val="00AF6EBC"/>
    <w:rsid w:val="00AF7C69"/>
    <w:rsid w:val="00B043B6"/>
    <w:rsid w:val="00B04BF9"/>
    <w:rsid w:val="00B0714A"/>
    <w:rsid w:val="00B07614"/>
    <w:rsid w:val="00B105F9"/>
    <w:rsid w:val="00B154D9"/>
    <w:rsid w:val="00B31D14"/>
    <w:rsid w:val="00B3467F"/>
    <w:rsid w:val="00B36CC8"/>
    <w:rsid w:val="00B503FB"/>
    <w:rsid w:val="00B53A44"/>
    <w:rsid w:val="00B56505"/>
    <w:rsid w:val="00B64DEF"/>
    <w:rsid w:val="00B67406"/>
    <w:rsid w:val="00B72D02"/>
    <w:rsid w:val="00B74E90"/>
    <w:rsid w:val="00B7719B"/>
    <w:rsid w:val="00B82942"/>
    <w:rsid w:val="00B86D10"/>
    <w:rsid w:val="00BA7442"/>
    <w:rsid w:val="00BB3308"/>
    <w:rsid w:val="00BC2910"/>
    <w:rsid w:val="00BC5FF2"/>
    <w:rsid w:val="00BD0EA6"/>
    <w:rsid w:val="00BE6357"/>
    <w:rsid w:val="00BF3549"/>
    <w:rsid w:val="00BF6B60"/>
    <w:rsid w:val="00C1281F"/>
    <w:rsid w:val="00C128C7"/>
    <w:rsid w:val="00C17F43"/>
    <w:rsid w:val="00C20E6C"/>
    <w:rsid w:val="00C20FD4"/>
    <w:rsid w:val="00C2116C"/>
    <w:rsid w:val="00C25673"/>
    <w:rsid w:val="00C4163E"/>
    <w:rsid w:val="00C62116"/>
    <w:rsid w:val="00C63AF6"/>
    <w:rsid w:val="00C6451A"/>
    <w:rsid w:val="00C67C14"/>
    <w:rsid w:val="00C72999"/>
    <w:rsid w:val="00C74466"/>
    <w:rsid w:val="00C86E11"/>
    <w:rsid w:val="00C90982"/>
    <w:rsid w:val="00C91664"/>
    <w:rsid w:val="00CA2E0A"/>
    <w:rsid w:val="00CB1732"/>
    <w:rsid w:val="00CC5A69"/>
    <w:rsid w:val="00CC737F"/>
    <w:rsid w:val="00CD0196"/>
    <w:rsid w:val="00CE4C78"/>
    <w:rsid w:val="00CE614A"/>
    <w:rsid w:val="00CF1370"/>
    <w:rsid w:val="00D05BFF"/>
    <w:rsid w:val="00D27FDA"/>
    <w:rsid w:val="00D31761"/>
    <w:rsid w:val="00D407D7"/>
    <w:rsid w:val="00D51AEA"/>
    <w:rsid w:val="00D5437B"/>
    <w:rsid w:val="00D560FE"/>
    <w:rsid w:val="00D608B3"/>
    <w:rsid w:val="00D718D7"/>
    <w:rsid w:val="00D74D95"/>
    <w:rsid w:val="00D90425"/>
    <w:rsid w:val="00DA2C38"/>
    <w:rsid w:val="00DD0669"/>
    <w:rsid w:val="00DD2977"/>
    <w:rsid w:val="00DE0E5F"/>
    <w:rsid w:val="00DE0E68"/>
    <w:rsid w:val="00E106B4"/>
    <w:rsid w:val="00E10BF0"/>
    <w:rsid w:val="00E121F3"/>
    <w:rsid w:val="00E24EE1"/>
    <w:rsid w:val="00E3362C"/>
    <w:rsid w:val="00E35FDF"/>
    <w:rsid w:val="00E3616B"/>
    <w:rsid w:val="00E4267E"/>
    <w:rsid w:val="00E44803"/>
    <w:rsid w:val="00E45AD3"/>
    <w:rsid w:val="00E511E2"/>
    <w:rsid w:val="00E64725"/>
    <w:rsid w:val="00E90ED7"/>
    <w:rsid w:val="00EA5C10"/>
    <w:rsid w:val="00EC1DF9"/>
    <w:rsid w:val="00EC43E3"/>
    <w:rsid w:val="00EC5739"/>
    <w:rsid w:val="00EC7F0B"/>
    <w:rsid w:val="00EE02A4"/>
    <w:rsid w:val="00EE5CCE"/>
    <w:rsid w:val="00EF411F"/>
    <w:rsid w:val="00F11033"/>
    <w:rsid w:val="00F16E82"/>
    <w:rsid w:val="00F37FF0"/>
    <w:rsid w:val="00F40CCE"/>
    <w:rsid w:val="00F44285"/>
    <w:rsid w:val="00F63C33"/>
    <w:rsid w:val="00F65F5D"/>
    <w:rsid w:val="00F67816"/>
    <w:rsid w:val="00F718CA"/>
    <w:rsid w:val="00F961C3"/>
    <w:rsid w:val="00FA2AFC"/>
    <w:rsid w:val="00FB0654"/>
    <w:rsid w:val="00FC43D9"/>
    <w:rsid w:val="00FD1C86"/>
    <w:rsid w:val="00FD4D5B"/>
    <w:rsid w:val="00FE3A6C"/>
    <w:rsid w:val="00FF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8A10D9"/>
  <w15:docId w15:val="{C7ECFFE3-5987-4739-84A2-B2733B635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D14"/>
    <w:pPr>
      <w:jc w:val="both"/>
    </w:pPr>
    <w:rPr>
      <w:rFonts w:ascii="Arial" w:hAnsi="Arial" w:cs="Arial"/>
      <w:sz w:val="16"/>
      <w:szCs w:val="16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qFormat/>
    <w:pPr>
      <w:spacing w:before="0"/>
      <w:ind w:left="567" w:hanging="567"/>
      <w:outlineLvl w:val="1"/>
    </w:pPr>
    <w:rPr>
      <w:sz w:val="22"/>
    </w:rPr>
  </w:style>
  <w:style w:type="paragraph" w:styleId="Heading3">
    <w:name w:val="heading 3"/>
    <w:basedOn w:val="Heading2"/>
    <w:next w:val="Normal"/>
    <w:qFormat/>
    <w:pPr>
      <w:outlineLvl w:val="2"/>
    </w:pPr>
    <w:rPr>
      <w:b w:val="0"/>
    </w:rPr>
  </w:style>
  <w:style w:type="paragraph" w:styleId="Heading4">
    <w:name w:val="heading 4"/>
    <w:basedOn w:val="Heading3"/>
    <w:next w:val="Normal"/>
    <w:qFormat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Footer"/>
    <w:semiHidden/>
  </w:style>
  <w:style w:type="paragraph" w:styleId="Footer">
    <w:name w:val="footer"/>
    <w:basedOn w:val="Normal"/>
    <w:semiHidden/>
    <w:pPr>
      <w:tabs>
        <w:tab w:val="center" w:pos="4820"/>
        <w:tab w:val="right" w:pos="9639"/>
      </w:tabs>
    </w:pPr>
  </w:style>
  <w:style w:type="paragraph" w:customStyle="1" w:styleId="ISOMB">
    <w:name w:val="ISO_MB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lause">
    <w:name w:val="ISO_Claus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Paragraph">
    <w:name w:val="ISO_Paragraph"/>
    <w:basedOn w:val="Normal"/>
    <w:pPr>
      <w:spacing w:before="210" w:line="210" w:lineRule="exact"/>
      <w:jc w:val="left"/>
    </w:pPr>
    <w:rPr>
      <w:sz w:val="18"/>
    </w:rPr>
  </w:style>
  <w:style w:type="character" w:styleId="PageNumber">
    <w:name w:val="page number"/>
    <w:semiHidden/>
    <w:rPr>
      <w:sz w:val="20"/>
    </w:rPr>
  </w:style>
  <w:style w:type="paragraph" w:customStyle="1" w:styleId="ISOCommType">
    <w:name w:val="ISO_Comm_Typ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omments">
    <w:name w:val="ISO_Comments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hange">
    <w:name w:val="ISO_Chang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SecretObservations">
    <w:name w:val="ISO_Secret_Observations"/>
    <w:basedOn w:val="Normal"/>
    <w:pPr>
      <w:spacing w:before="210" w:line="210" w:lineRule="exact"/>
      <w:jc w:val="left"/>
    </w:pPr>
    <w:rPr>
      <w:sz w:val="18"/>
    </w:rPr>
  </w:style>
  <w:style w:type="character" w:customStyle="1" w:styleId="MTEquationSection">
    <w:name w:val="MTEquationSection"/>
    <w:rPr>
      <w:vanish w:val="0"/>
      <w:color w:val="FF0000"/>
      <w:sz w:val="16"/>
    </w:r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mtequationsection0">
    <w:name w:val="mtequationsection"/>
    <w:basedOn w:val="DefaultParagraphFont"/>
  </w:style>
  <w:style w:type="character" w:styleId="Hyperlink">
    <w:name w:val="Hyperlink"/>
    <w:basedOn w:val="DefaultParagraphFont"/>
    <w:uiPriority w:val="99"/>
    <w:unhideWhenUsed/>
    <w:rsid w:val="002C45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hrome-extension://efaidnbmnnnibpcajpcglclefindmkaj/file:/C:/Users/LUEJE/Downloads/ISO-IEC%20Directives,%20Part%202,%20Principles%20and%20rules%20for%20the%20structure%20and%20drafting%20of%20ISO%20and%20IEC%20documents%20-%202021%20(9th%20edition)%20-%20PDF%20(5).pdf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d.iso.org/jira-pilot/browse/TCSC410303-2716" TargetMode="Externa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LUEJE\AppData\Local\Temp\8d8c6d0d-c326-4024-9391-102f70fd1a34_C086704e-html.zip.C086704e-html.zip\data\annexG.ht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file:///C:\Users\LUEJE\AppData\Local\Temp\8d8c6d0d-c326-4024-9391-102f70fd1a34_C086704e-html.zip.C086704e-html.zip\data\clause4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hrome-extension://efaidnbmnnnibpcajpcglclefindmkaj/file:/C:/Users/LUEJE/Downloads/ISO-IEC%20Directives,%20Part%202,%20Principles%20and%20rules%20for%20the%20structure%20and%20drafting%20of%20ISO%20and%20IEC%20documents%20-%202021%20(9th%20edition)%20-%20PDF%20(5).pdf" TargetMode="Externa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me\Microsoft%20Office\Vorlagen\commentmd1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commentmd1template.dot</Template>
  <TotalTime>7267</TotalTime>
  <Pages>12</Pages>
  <Words>3829</Words>
  <Characters>21831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CommentsOn</vt:lpstr>
    </vt:vector>
  </TitlesOfParts>
  <Company>ISO</Company>
  <LinksUpToDate>false</LinksUpToDate>
  <CharactersWithSpaces>25609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CommentsOn</dc:title>
  <dc:creator>dow</dc:creator>
  <dc:description>FORM (ISO)</dc:description>
  <cp:lastModifiedBy>David Loffredo</cp:lastModifiedBy>
  <cp:revision>77</cp:revision>
  <cp:lastPrinted>2001-10-25T08:34:00Z</cp:lastPrinted>
  <dcterms:created xsi:type="dcterms:W3CDTF">2026-07-07T14:57:00Z</dcterms:created>
  <dcterms:modified xsi:type="dcterms:W3CDTF">2026-09-28T19:41:00Z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Operation">
    <vt:lpwstr>SavedAs</vt:lpwstr>
  </property>
</Properties>
</file>